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4F3720" w14:textId="62471B68" w:rsidR="00D077E9" w:rsidRDefault="009C1627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48000" behindDoc="1" locked="0" layoutInCell="1" allowOverlap="1" wp14:anchorId="1B829427" wp14:editId="6F97911E">
            <wp:simplePos x="0" y="0"/>
            <wp:positionH relativeFrom="page">
              <wp:posOffset>-500933</wp:posOffset>
            </wp:positionH>
            <wp:positionV relativeFrom="paragraph">
              <wp:posOffset>-1699288</wp:posOffset>
            </wp:positionV>
            <wp:extent cx="13087350" cy="10507481"/>
            <wp:effectExtent l="0" t="0" r="0" b="8255"/>
            <wp:wrapNone/>
            <wp:docPr id="10" name="Imagen 10" descr="Universidad Mariano Gálvez de Guatema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iversidad Mariano Gálvez de Guatemal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Texturizer scaling="23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7350" cy="1050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E7E8316" wp14:editId="6DA267D7">
                <wp:simplePos x="0" y="0"/>
                <wp:positionH relativeFrom="column">
                  <wp:posOffset>-118110</wp:posOffset>
                </wp:positionH>
                <wp:positionV relativeFrom="paragraph">
                  <wp:posOffset>-148591</wp:posOffset>
                </wp:positionV>
                <wp:extent cx="3724275" cy="8601075"/>
                <wp:effectExtent l="133350" t="95250" r="85725" b="10477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4275" cy="8601075"/>
                        </a:xfrm>
                        <a:custGeom>
                          <a:avLst/>
                          <a:gdLst>
                            <a:gd name="connsiteX0" fmla="*/ 0 w 3724275"/>
                            <a:gd name="connsiteY0" fmla="*/ 0 h 8601075"/>
                            <a:gd name="connsiteX1" fmla="*/ 420311 w 3724275"/>
                            <a:gd name="connsiteY1" fmla="*/ 0 h 8601075"/>
                            <a:gd name="connsiteX2" fmla="*/ 877865 w 3724275"/>
                            <a:gd name="connsiteY2" fmla="*/ 0 h 8601075"/>
                            <a:gd name="connsiteX3" fmla="*/ 1484390 w 3724275"/>
                            <a:gd name="connsiteY3" fmla="*/ 0 h 8601075"/>
                            <a:gd name="connsiteX4" fmla="*/ 2090914 w 3724275"/>
                            <a:gd name="connsiteY4" fmla="*/ 0 h 8601075"/>
                            <a:gd name="connsiteX5" fmla="*/ 2622954 w 3724275"/>
                            <a:gd name="connsiteY5" fmla="*/ 0 h 8601075"/>
                            <a:gd name="connsiteX6" fmla="*/ 3117750 w 3724275"/>
                            <a:gd name="connsiteY6" fmla="*/ 0 h 8601075"/>
                            <a:gd name="connsiteX7" fmla="*/ 3724275 w 3724275"/>
                            <a:gd name="connsiteY7" fmla="*/ 0 h 8601075"/>
                            <a:gd name="connsiteX8" fmla="*/ 3724275 w 3724275"/>
                            <a:gd name="connsiteY8" fmla="*/ 315373 h 8601075"/>
                            <a:gd name="connsiteX9" fmla="*/ 3724275 w 3724275"/>
                            <a:gd name="connsiteY9" fmla="*/ 888778 h 8601075"/>
                            <a:gd name="connsiteX10" fmla="*/ 3724275 w 3724275"/>
                            <a:gd name="connsiteY10" fmla="*/ 1462183 h 8601075"/>
                            <a:gd name="connsiteX11" fmla="*/ 3724275 w 3724275"/>
                            <a:gd name="connsiteY11" fmla="*/ 1777556 h 8601075"/>
                            <a:gd name="connsiteX12" fmla="*/ 3724275 w 3724275"/>
                            <a:gd name="connsiteY12" fmla="*/ 2522982 h 8601075"/>
                            <a:gd name="connsiteX13" fmla="*/ 3724275 w 3724275"/>
                            <a:gd name="connsiteY13" fmla="*/ 3010376 h 8601075"/>
                            <a:gd name="connsiteX14" fmla="*/ 3724275 w 3724275"/>
                            <a:gd name="connsiteY14" fmla="*/ 3669792 h 8601075"/>
                            <a:gd name="connsiteX15" fmla="*/ 3724275 w 3724275"/>
                            <a:gd name="connsiteY15" fmla="*/ 4415219 h 8601075"/>
                            <a:gd name="connsiteX16" fmla="*/ 3724275 w 3724275"/>
                            <a:gd name="connsiteY16" fmla="*/ 4816602 h 8601075"/>
                            <a:gd name="connsiteX17" fmla="*/ 3724275 w 3724275"/>
                            <a:gd name="connsiteY17" fmla="*/ 5131975 h 8601075"/>
                            <a:gd name="connsiteX18" fmla="*/ 3724275 w 3724275"/>
                            <a:gd name="connsiteY18" fmla="*/ 5533358 h 8601075"/>
                            <a:gd name="connsiteX19" fmla="*/ 3724275 w 3724275"/>
                            <a:gd name="connsiteY19" fmla="*/ 6106763 h 8601075"/>
                            <a:gd name="connsiteX20" fmla="*/ 3724275 w 3724275"/>
                            <a:gd name="connsiteY20" fmla="*/ 6680168 h 8601075"/>
                            <a:gd name="connsiteX21" fmla="*/ 3724275 w 3724275"/>
                            <a:gd name="connsiteY21" fmla="*/ 7167562 h 8601075"/>
                            <a:gd name="connsiteX22" fmla="*/ 3724275 w 3724275"/>
                            <a:gd name="connsiteY22" fmla="*/ 7912989 h 8601075"/>
                            <a:gd name="connsiteX23" fmla="*/ 3724275 w 3724275"/>
                            <a:gd name="connsiteY23" fmla="*/ 8601075 h 8601075"/>
                            <a:gd name="connsiteX24" fmla="*/ 3154993 w 3724275"/>
                            <a:gd name="connsiteY24" fmla="*/ 8601075 h 8601075"/>
                            <a:gd name="connsiteX25" fmla="*/ 2585711 w 3724275"/>
                            <a:gd name="connsiteY25" fmla="*/ 8601075 h 8601075"/>
                            <a:gd name="connsiteX26" fmla="*/ 2053672 w 3724275"/>
                            <a:gd name="connsiteY26" fmla="*/ 8601075 h 8601075"/>
                            <a:gd name="connsiteX27" fmla="*/ 1558875 w 3724275"/>
                            <a:gd name="connsiteY27" fmla="*/ 8601075 h 8601075"/>
                            <a:gd name="connsiteX28" fmla="*/ 1064079 w 3724275"/>
                            <a:gd name="connsiteY28" fmla="*/ 8601075 h 8601075"/>
                            <a:gd name="connsiteX29" fmla="*/ 643768 w 3724275"/>
                            <a:gd name="connsiteY29" fmla="*/ 8601075 h 8601075"/>
                            <a:gd name="connsiteX30" fmla="*/ 0 w 3724275"/>
                            <a:gd name="connsiteY30" fmla="*/ 8601075 h 8601075"/>
                            <a:gd name="connsiteX31" fmla="*/ 0 w 3724275"/>
                            <a:gd name="connsiteY31" fmla="*/ 8027670 h 8601075"/>
                            <a:gd name="connsiteX32" fmla="*/ 0 w 3724275"/>
                            <a:gd name="connsiteY32" fmla="*/ 7454265 h 8601075"/>
                            <a:gd name="connsiteX33" fmla="*/ 0 w 3724275"/>
                            <a:gd name="connsiteY33" fmla="*/ 6880860 h 8601075"/>
                            <a:gd name="connsiteX34" fmla="*/ 0 w 3724275"/>
                            <a:gd name="connsiteY34" fmla="*/ 6565487 h 8601075"/>
                            <a:gd name="connsiteX35" fmla="*/ 0 w 3724275"/>
                            <a:gd name="connsiteY35" fmla="*/ 6250114 h 8601075"/>
                            <a:gd name="connsiteX36" fmla="*/ 0 w 3724275"/>
                            <a:gd name="connsiteY36" fmla="*/ 5762720 h 8601075"/>
                            <a:gd name="connsiteX37" fmla="*/ 0 w 3724275"/>
                            <a:gd name="connsiteY37" fmla="*/ 5447348 h 8601075"/>
                            <a:gd name="connsiteX38" fmla="*/ 0 w 3724275"/>
                            <a:gd name="connsiteY38" fmla="*/ 4701921 h 8601075"/>
                            <a:gd name="connsiteX39" fmla="*/ 0 w 3724275"/>
                            <a:gd name="connsiteY39" fmla="*/ 4300538 h 8601075"/>
                            <a:gd name="connsiteX40" fmla="*/ 0 w 3724275"/>
                            <a:gd name="connsiteY40" fmla="*/ 3727133 h 8601075"/>
                            <a:gd name="connsiteX41" fmla="*/ 0 w 3724275"/>
                            <a:gd name="connsiteY41" fmla="*/ 3239738 h 8601075"/>
                            <a:gd name="connsiteX42" fmla="*/ 0 w 3724275"/>
                            <a:gd name="connsiteY42" fmla="*/ 2838355 h 8601075"/>
                            <a:gd name="connsiteX43" fmla="*/ 0 w 3724275"/>
                            <a:gd name="connsiteY43" fmla="*/ 2264950 h 8601075"/>
                            <a:gd name="connsiteX44" fmla="*/ 0 w 3724275"/>
                            <a:gd name="connsiteY44" fmla="*/ 1863566 h 8601075"/>
                            <a:gd name="connsiteX45" fmla="*/ 0 w 3724275"/>
                            <a:gd name="connsiteY45" fmla="*/ 1204151 h 8601075"/>
                            <a:gd name="connsiteX46" fmla="*/ 0 w 3724275"/>
                            <a:gd name="connsiteY46" fmla="*/ 544735 h 8601075"/>
                            <a:gd name="connsiteX47" fmla="*/ 0 w 3724275"/>
                            <a:gd name="connsiteY47" fmla="*/ 0 h 86010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</a:cxnLst>
                          <a:rect l="l" t="t" r="r" b="b"/>
                          <a:pathLst>
                            <a:path w="3724275" h="8601075" fill="none" extrusionOk="0">
                              <a:moveTo>
                                <a:pt x="0" y="0"/>
                              </a:moveTo>
                              <a:cubicBezTo>
                                <a:pt x="150994" y="-41664"/>
                                <a:pt x="331757" y="19994"/>
                                <a:pt x="420311" y="0"/>
                              </a:cubicBezTo>
                              <a:cubicBezTo>
                                <a:pt x="508865" y="-19994"/>
                                <a:pt x="774461" y="24074"/>
                                <a:pt x="877865" y="0"/>
                              </a:cubicBezTo>
                              <a:cubicBezTo>
                                <a:pt x="981269" y="-24074"/>
                                <a:pt x="1191582" y="35409"/>
                                <a:pt x="1484390" y="0"/>
                              </a:cubicBezTo>
                              <a:cubicBezTo>
                                <a:pt x="1777198" y="-35409"/>
                                <a:pt x="1954194" y="15471"/>
                                <a:pt x="2090914" y="0"/>
                              </a:cubicBezTo>
                              <a:cubicBezTo>
                                <a:pt x="2227634" y="-15471"/>
                                <a:pt x="2426937" y="29798"/>
                                <a:pt x="2622954" y="0"/>
                              </a:cubicBezTo>
                              <a:cubicBezTo>
                                <a:pt x="2818971" y="-29798"/>
                                <a:pt x="2888488" y="29798"/>
                                <a:pt x="3117750" y="0"/>
                              </a:cubicBezTo>
                              <a:cubicBezTo>
                                <a:pt x="3347012" y="-29798"/>
                                <a:pt x="3458900" y="44092"/>
                                <a:pt x="3724275" y="0"/>
                              </a:cubicBezTo>
                              <a:cubicBezTo>
                                <a:pt x="3754825" y="134223"/>
                                <a:pt x="3698068" y="212269"/>
                                <a:pt x="3724275" y="315373"/>
                              </a:cubicBezTo>
                              <a:cubicBezTo>
                                <a:pt x="3750482" y="418477"/>
                                <a:pt x="3703099" y="623982"/>
                                <a:pt x="3724275" y="888778"/>
                              </a:cubicBezTo>
                              <a:cubicBezTo>
                                <a:pt x="3745451" y="1153575"/>
                                <a:pt x="3702535" y="1324350"/>
                                <a:pt x="3724275" y="1462183"/>
                              </a:cubicBezTo>
                              <a:cubicBezTo>
                                <a:pt x="3746015" y="1600017"/>
                                <a:pt x="3689875" y="1652441"/>
                                <a:pt x="3724275" y="1777556"/>
                              </a:cubicBezTo>
                              <a:cubicBezTo>
                                <a:pt x="3758675" y="1902671"/>
                                <a:pt x="3714907" y="2180531"/>
                                <a:pt x="3724275" y="2522982"/>
                              </a:cubicBezTo>
                              <a:cubicBezTo>
                                <a:pt x="3733643" y="2865433"/>
                                <a:pt x="3699474" y="2814329"/>
                                <a:pt x="3724275" y="3010376"/>
                              </a:cubicBezTo>
                              <a:cubicBezTo>
                                <a:pt x="3749076" y="3206423"/>
                                <a:pt x="3682809" y="3502748"/>
                                <a:pt x="3724275" y="3669792"/>
                              </a:cubicBezTo>
                              <a:cubicBezTo>
                                <a:pt x="3765741" y="3836836"/>
                                <a:pt x="3648623" y="4204398"/>
                                <a:pt x="3724275" y="4415219"/>
                              </a:cubicBezTo>
                              <a:cubicBezTo>
                                <a:pt x="3799927" y="4626040"/>
                                <a:pt x="3678121" y="4670243"/>
                                <a:pt x="3724275" y="4816602"/>
                              </a:cubicBezTo>
                              <a:cubicBezTo>
                                <a:pt x="3770429" y="4962961"/>
                                <a:pt x="3718911" y="5029630"/>
                                <a:pt x="3724275" y="5131975"/>
                              </a:cubicBezTo>
                              <a:cubicBezTo>
                                <a:pt x="3729639" y="5234320"/>
                                <a:pt x="3705177" y="5360578"/>
                                <a:pt x="3724275" y="5533358"/>
                              </a:cubicBezTo>
                              <a:cubicBezTo>
                                <a:pt x="3743373" y="5706138"/>
                                <a:pt x="3709049" y="5827676"/>
                                <a:pt x="3724275" y="6106763"/>
                              </a:cubicBezTo>
                              <a:cubicBezTo>
                                <a:pt x="3739501" y="6385851"/>
                                <a:pt x="3675127" y="6406943"/>
                                <a:pt x="3724275" y="6680168"/>
                              </a:cubicBezTo>
                              <a:cubicBezTo>
                                <a:pt x="3773423" y="6953394"/>
                                <a:pt x="3721622" y="7023506"/>
                                <a:pt x="3724275" y="7167562"/>
                              </a:cubicBezTo>
                              <a:cubicBezTo>
                                <a:pt x="3726928" y="7311618"/>
                                <a:pt x="3658664" y="7620156"/>
                                <a:pt x="3724275" y="7912989"/>
                              </a:cubicBezTo>
                              <a:cubicBezTo>
                                <a:pt x="3789886" y="8205822"/>
                                <a:pt x="3698030" y="8356725"/>
                                <a:pt x="3724275" y="8601075"/>
                              </a:cubicBezTo>
                              <a:cubicBezTo>
                                <a:pt x="3552556" y="8604073"/>
                                <a:pt x="3383838" y="8546160"/>
                                <a:pt x="3154993" y="8601075"/>
                              </a:cubicBezTo>
                              <a:cubicBezTo>
                                <a:pt x="2926148" y="8655990"/>
                                <a:pt x="2862225" y="8536162"/>
                                <a:pt x="2585711" y="8601075"/>
                              </a:cubicBezTo>
                              <a:cubicBezTo>
                                <a:pt x="2309197" y="8665988"/>
                                <a:pt x="2235106" y="8578373"/>
                                <a:pt x="2053672" y="8601075"/>
                              </a:cubicBezTo>
                              <a:cubicBezTo>
                                <a:pt x="1872238" y="8623777"/>
                                <a:pt x="1674314" y="8549288"/>
                                <a:pt x="1558875" y="8601075"/>
                              </a:cubicBezTo>
                              <a:cubicBezTo>
                                <a:pt x="1443436" y="8652862"/>
                                <a:pt x="1260119" y="8562922"/>
                                <a:pt x="1064079" y="8601075"/>
                              </a:cubicBezTo>
                              <a:cubicBezTo>
                                <a:pt x="868039" y="8639228"/>
                                <a:pt x="843760" y="8598552"/>
                                <a:pt x="643768" y="8601075"/>
                              </a:cubicBezTo>
                              <a:cubicBezTo>
                                <a:pt x="443776" y="8603598"/>
                                <a:pt x="180000" y="8563386"/>
                                <a:pt x="0" y="8601075"/>
                              </a:cubicBezTo>
                              <a:cubicBezTo>
                                <a:pt x="-19987" y="8451855"/>
                                <a:pt x="4515" y="8305234"/>
                                <a:pt x="0" y="8027670"/>
                              </a:cubicBezTo>
                              <a:cubicBezTo>
                                <a:pt x="-4515" y="7750107"/>
                                <a:pt x="25688" y="7712467"/>
                                <a:pt x="0" y="7454265"/>
                              </a:cubicBezTo>
                              <a:cubicBezTo>
                                <a:pt x="-25688" y="7196063"/>
                                <a:pt x="32704" y="7008230"/>
                                <a:pt x="0" y="6880860"/>
                              </a:cubicBezTo>
                              <a:cubicBezTo>
                                <a:pt x="-32704" y="6753490"/>
                                <a:pt x="24527" y="6690266"/>
                                <a:pt x="0" y="6565487"/>
                              </a:cubicBezTo>
                              <a:cubicBezTo>
                                <a:pt x="-24527" y="6440708"/>
                                <a:pt x="28763" y="6339970"/>
                                <a:pt x="0" y="6250114"/>
                              </a:cubicBezTo>
                              <a:cubicBezTo>
                                <a:pt x="-28763" y="6160258"/>
                                <a:pt x="28093" y="5927625"/>
                                <a:pt x="0" y="5762720"/>
                              </a:cubicBezTo>
                              <a:cubicBezTo>
                                <a:pt x="-28093" y="5597815"/>
                                <a:pt x="13773" y="5535145"/>
                                <a:pt x="0" y="5447348"/>
                              </a:cubicBezTo>
                              <a:cubicBezTo>
                                <a:pt x="-13773" y="5359551"/>
                                <a:pt x="31294" y="5009508"/>
                                <a:pt x="0" y="4701921"/>
                              </a:cubicBezTo>
                              <a:cubicBezTo>
                                <a:pt x="-31294" y="4394334"/>
                                <a:pt x="42414" y="4413095"/>
                                <a:pt x="0" y="4300538"/>
                              </a:cubicBezTo>
                              <a:cubicBezTo>
                                <a:pt x="-42414" y="4187981"/>
                                <a:pt x="65848" y="3992930"/>
                                <a:pt x="0" y="3727133"/>
                              </a:cubicBezTo>
                              <a:cubicBezTo>
                                <a:pt x="-65848" y="3461336"/>
                                <a:pt x="20106" y="3402676"/>
                                <a:pt x="0" y="3239738"/>
                              </a:cubicBezTo>
                              <a:cubicBezTo>
                                <a:pt x="-20106" y="3076800"/>
                                <a:pt x="28776" y="2944581"/>
                                <a:pt x="0" y="2838355"/>
                              </a:cubicBezTo>
                              <a:cubicBezTo>
                                <a:pt x="-28776" y="2732129"/>
                                <a:pt x="68698" y="2518838"/>
                                <a:pt x="0" y="2264950"/>
                              </a:cubicBezTo>
                              <a:cubicBezTo>
                                <a:pt x="-68698" y="2011062"/>
                                <a:pt x="28330" y="2003662"/>
                                <a:pt x="0" y="1863566"/>
                              </a:cubicBezTo>
                              <a:cubicBezTo>
                                <a:pt x="-28330" y="1723470"/>
                                <a:pt x="71219" y="1355124"/>
                                <a:pt x="0" y="1204151"/>
                              </a:cubicBezTo>
                              <a:cubicBezTo>
                                <a:pt x="-71219" y="1053179"/>
                                <a:pt x="57456" y="796055"/>
                                <a:pt x="0" y="544735"/>
                              </a:cubicBezTo>
                              <a:cubicBezTo>
                                <a:pt x="-57456" y="293415"/>
                                <a:pt x="27255" y="224345"/>
                                <a:pt x="0" y="0"/>
                              </a:cubicBezTo>
                              <a:close/>
                            </a:path>
                            <a:path w="3724275" h="8601075" stroke="0" extrusionOk="0">
                              <a:moveTo>
                                <a:pt x="0" y="0"/>
                              </a:moveTo>
                              <a:cubicBezTo>
                                <a:pt x="142167" y="-24905"/>
                                <a:pt x="274609" y="52913"/>
                                <a:pt x="494797" y="0"/>
                              </a:cubicBezTo>
                              <a:cubicBezTo>
                                <a:pt x="714985" y="-52913"/>
                                <a:pt x="822612" y="20642"/>
                                <a:pt x="989593" y="0"/>
                              </a:cubicBezTo>
                              <a:cubicBezTo>
                                <a:pt x="1156574" y="-20642"/>
                                <a:pt x="1335673" y="28533"/>
                                <a:pt x="1596118" y="0"/>
                              </a:cubicBezTo>
                              <a:cubicBezTo>
                                <a:pt x="1856563" y="-28533"/>
                                <a:pt x="1897876" y="23432"/>
                                <a:pt x="2053672" y="0"/>
                              </a:cubicBezTo>
                              <a:cubicBezTo>
                                <a:pt x="2209468" y="-23432"/>
                                <a:pt x="2454415" y="14517"/>
                                <a:pt x="2585711" y="0"/>
                              </a:cubicBezTo>
                              <a:cubicBezTo>
                                <a:pt x="2717007" y="-14517"/>
                                <a:pt x="2923200" y="8804"/>
                                <a:pt x="3043265" y="0"/>
                              </a:cubicBezTo>
                              <a:cubicBezTo>
                                <a:pt x="3163330" y="-8804"/>
                                <a:pt x="3410965" y="67815"/>
                                <a:pt x="3724275" y="0"/>
                              </a:cubicBezTo>
                              <a:cubicBezTo>
                                <a:pt x="3743996" y="269190"/>
                                <a:pt x="3691650" y="517699"/>
                                <a:pt x="3724275" y="659416"/>
                              </a:cubicBezTo>
                              <a:cubicBezTo>
                                <a:pt x="3756900" y="801133"/>
                                <a:pt x="3711171" y="916044"/>
                                <a:pt x="3724275" y="1060799"/>
                              </a:cubicBezTo>
                              <a:cubicBezTo>
                                <a:pt x="3737379" y="1205554"/>
                                <a:pt x="3702975" y="1235271"/>
                                <a:pt x="3724275" y="1376172"/>
                              </a:cubicBezTo>
                              <a:cubicBezTo>
                                <a:pt x="3745575" y="1517073"/>
                                <a:pt x="3697149" y="1695668"/>
                                <a:pt x="3724275" y="1777555"/>
                              </a:cubicBezTo>
                              <a:cubicBezTo>
                                <a:pt x="3751401" y="1859442"/>
                                <a:pt x="3686163" y="2044677"/>
                                <a:pt x="3724275" y="2178939"/>
                              </a:cubicBezTo>
                              <a:cubicBezTo>
                                <a:pt x="3762387" y="2313201"/>
                                <a:pt x="3720732" y="2446286"/>
                                <a:pt x="3724275" y="2580322"/>
                              </a:cubicBezTo>
                              <a:cubicBezTo>
                                <a:pt x="3727818" y="2714358"/>
                                <a:pt x="3638145" y="2957696"/>
                                <a:pt x="3724275" y="3325749"/>
                              </a:cubicBezTo>
                              <a:cubicBezTo>
                                <a:pt x="3810405" y="3693802"/>
                                <a:pt x="3691528" y="3578915"/>
                                <a:pt x="3724275" y="3727132"/>
                              </a:cubicBezTo>
                              <a:cubicBezTo>
                                <a:pt x="3757022" y="3875349"/>
                                <a:pt x="3695343" y="3915199"/>
                                <a:pt x="3724275" y="4042505"/>
                              </a:cubicBezTo>
                              <a:cubicBezTo>
                                <a:pt x="3753207" y="4169811"/>
                                <a:pt x="3684907" y="4318817"/>
                                <a:pt x="3724275" y="4443889"/>
                              </a:cubicBezTo>
                              <a:cubicBezTo>
                                <a:pt x="3763643" y="4568961"/>
                                <a:pt x="3678730" y="4705382"/>
                                <a:pt x="3724275" y="4845272"/>
                              </a:cubicBezTo>
                              <a:cubicBezTo>
                                <a:pt x="3769820" y="4985162"/>
                                <a:pt x="3700575" y="5422424"/>
                                <a:pt x="3724275" y="5590699"/>
                              </a:cubicBezTo>
                              <a:cubicBezTo>
                                <a:pt x="3747975" y="5758974"/>
                                <a:pt x="3700661" y="5836829"/>
                                <a:pt x="3724275" y="5906071"/>
                              </a:cubicBezTo>
                              <a:cubicBezTo>
                                <a:pt x="3747889" y="5975313"/>
                                <a:pt x="3722520" y="6370531"/>
                                <a:pt x="3724275" y="6565487"/>
                              </a:cubicBezTo>
                              <a:cubicBezTo>
                                <a:pt x="3726030" y="6760443"/>
                                <a:pt x="3715585" y="6842402"/>
                                <a:pt x="3724275" y="6966871"/>
                              </a:cubicBezTo>
                              <a:cubicBezTo>
                                <a:pt x="3732965" y="7091340"/>
                                <a:pt x="3715868" y="7168749"/>
                                <a:pt x="3724275" y="7368254"/>
                              </a:cubicBezTo>
                              <a:cubicBezTo>
                                <a:pt x="3732682" y="7567759"/>
                                <a:pt x="3721117" y="7867872"/>
                                <a:pt x="3724275" y="8027670"/>
                              </a:cubicBezTo>
                              <a:cubicBezTo>
                                <a:pt x="3727433" y="8187468"/>
                                <a:pt x="3692272" y="8397503"/>
                                <a:pt x="3724275" y="8601075"/>
                              </a:cubicBezTo>
                              <a:cubicBezTo>
                                <a:pt x="3532432" y="8623323"/>
                                <a:pt x="3407860" y="8598254"/>
                                <a:pt x="3192236" y="8601075"/>
                              </a:cubicBezTo>
                              <a:cubicBezTo>
                                <a:pt x="2976612" y="8603896"/>
                                <a:pt x="2878184" y="8549653"/>
                                <a:pt x="2697439" y="8601075"/>
                              </a:cubicBezTo>
                              <a:cubicBezTo>
                                <a:pt x="2516694" y="8652497"/>
                                <a:pt x="2421610" y="8550295"/>
                                <a:pt x="2202643" y="8601075"/>
                              </a:cubicBezTo>
                              <a:cubicBezTo>
                                <a:pt x="1983676" y="8651855"/>
                                <a:pt x="1835230" y="8542792"/>
                                <a:pt x="1596118" y="8601075"/>
                              </a:cubicBezTo>
                              <a:cubicBezTo>
                                <a:pt x="1357007" y="8659358"/>
                                <a:pt x="1243705" y="8548930"/>
                                <a:pt x="1138564" y="8601075"/>
                              </a:cubicBezTo>
                              <a:cubicBezTo>
                                <a:pt x="1033423" y="8653220"/>
                                <a:pt x="846015" y="8559227"/>
                                <a:pt x="681010" y="8601075"/>
                              </a:cubicBezTo>
                              <a:cubicBezTo>
                                <a:pt x="516005" y="8642923"/>
                                <a:pt x="279023" y="8553703"/>
                                <a:pt x="0" y="8601075"/>
                              </a:cubicBezTo>
                              <a:cubicBezTo>
                                <a:pt x="-17790" y="8482952"/>
                                <a:pt x="32124" y="8430251"/>
                                <a:pt x="0" y="8285702"/>
                              </a:cubicBezTo>
                              <a:cubicBezTo>
                                <a:pt x="-32124" y="8141153"/>
                                <a:pt x="49447" y="7981446"/>
                                <a:pt x="0" y="7798308"/>
                              </a:cubicBezTo>
                              <a:cubicBezTo>
                                <a:pt x="-49447" y="7615170"/>
                                <a:pt x="13792" y="7418316"/>
                                <a:pt x="0" y="7224903"/>
                              </a:cubicBezTo>
                              <a:cubicBezTo>
                                <a:pt x="-13792" y="7031490"/>
                                <a:pt x="13127" y="6906750"/>
                                <a:pt x="0" y="6737509"/>
                              </a:cubicBezTo>
                              <a:cubicBezTo>
                                <a:pt x="-13127" y="6568268"/>
                                <a:pt x="36567" y="6418986"/>
                                <a:pt x="0" y="6250115"/>
                              </a:cubicBezTo>
                              <a:cubicBezTo>
                                <a:pt x="-36567" y="6081244"/>
                                <a:pt x="67411" y="5838957"/>
                                <a:pt x="0" y="5676710"/>
                              </a:cubicBezTo>
                              <a:cubicBezTo>
                                <a:pt x="-67411" y="5514463"/>
                                <a:pt x="56634" y="5109005"/>
                                <a:pt x="0" y="4931283"/>
                              </a:cubicBezTo>
                              <a:cubicBezTo>
                                <a:pt x="-56634" y="4753561"/>
                                <a:pt x="1807" y="4526877"/>
                                <a:pt x="0" y="4271867"/>
                              </a:cubicBezTo>
                              <a:cubicBezTo>
                                <a:pt x="-1807" y="4016857"/>
                                <a:pt x="50918" y="4014448"/>
                                <a:pt x="0" y="3784473"/>
                              </a:cubicBezTo>
                              <a:cubicBezTo>
                                <a:pt x="-50918" y="3554498"/>
                                <a:pt x="23131" y="3396903"/>
                                <a:pt x="0" y="3297079"/>
                              </a:cubicBezTo>
                              <a:cubicBezTo>
                                <a:pt x="-23131" y="3197255"/>
                                <a:pt x="57297" y="2935268"/>
                                <a:pt x="0" y="2809685"/>
                              </a:cubicBezTo>
                              <a:cubicBezTo>
                                <a:pt x="-57297" y="2684102"/>
                                <a:pt x="46322" y="2315522"/>
                                <a:pt x="0" y="2150269"/>
                              </a:cubicBezTo>
                              <a:cubicBezTo>
                                <a:pt x="-46322" y="1985016"/>
                                <a:pt x="28195" y="1885316"/>
                                <a:pt x="0" y="1748885"/>
                              </a:cubicBezTo>
                              <a:cubicBezTo>
                                <a:pt x="-28195" y="1612454"/>
                                <a:pt x="3371" y="1516848"/>
                                <a:pt x="0" y="1347502"/>
                              </a:cubicBezTo>
                              <a:cubicBezTo>
                                <a:pt x="-3371" y="1178156"/>
                                <a:pt x="29501" y="970357"/>
                                <a:pt x="0" y="602075"/>
                              </a:cubicBezTo>
                              <a:cubicBezTo>
                                <a:pt x="-29501" y="233793"/>
                                <a:pt x="72243" y="234535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blipFill dpi="0" rotWithShape="1">
                          <a:blip r:embed="rId10">
                            <a:alphaModFix amt="90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artisticPencilGrayscale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tile tx="0" ty="0" sx="100000" sy="100000" flip="none" algn="tl"/>
                        </a:blipFill>
                        <a:ln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52726543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8A5A2" id="Rectángulo 1" o:spid="_x0000_s1026" style="position:absolute;margin-left:-9.3pt;margin-top:-11.7pt;width:293.25pt;height:677.2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" strokecolor="#0f0d29 [3213]" strokeweight="3pt">
                <v:fill r:id="rId12" o:title="" opacity="58982f" recolor="t" rotate="t" type="tile"/>
                <v:shadow on="t" color="black" opacity="26214f" origin=".5" offset="-3pt,0"/>
              </v:rect>
            </w:pict>
          </mc:Fallback>
        </mc:AlternateContent>
      </w:r>
      <w:r>
        <w:rPr>
          <w:noProof/>
          <w:lang w:bidi="es-ES"/>
        </w:rPr>
        <w:drawing>
          <wp:anchor distT="0" distB="0" distL="114300" distR="114300" simplePos="0" relativeHeight="251661312" behindDoc="0" locked="0" layoutInCell="1" allowOverlap="1" wp14:anchorId="3D8B5D3E" wp14:editId="2F60FB51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3495675" cy="1038225"/>
            <wp:effectExtent l="0" t="0" r="9525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741810" w14:textId="61924F25" w:rsidR="00BF0702" w:rsidRDefault="0030777E" w:rsidP="009C1627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2141191" wp14:editId="76C258B1">
                <wp:simplePos x="0" y="0"/>
                <wp:positionH relativeFrom="column">
                  <wp:posOffset>-72390</wp:posOffset>
                </wp:positionH>
                <wp:positionV relativeFrom="paragraph">
                  <wp:posOffset>1045210</wp:posOffset>
                </wp:positionV>
                <wp:extent cx="3642360" cy="7207885"/>
                <wp:effectExtent l="0" t="0" r="0" b="0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360" cy="7207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BB57FC" w14:textId="21182624" w:rsidR="00BF0702" w:rsidRPr="00F73BBF" w:rsidRDefault="00BF0702" w:rsidP="00F73BBF">
                            <w:pPr>
                              <w:rPr>
                                <w:rFonts w:ascii="Consolas" w:hAnsi="Consolas"/>
                                <w:bCs/>
                                <w:color w:val="013A57" w:themeColor="accent1" w:themeShade="BF"/>
                                <w:sz w:val="24"/>
                                <w:szCs w:val="24"/>
                              </w:rPr>
                            </w:pPr>
                            <w:r w:rsidRPr="00F73BBF">
                              <w:rPr>
                                <w:rFonts w:ascii="Consolas" w:hAnsi="Consolas"/>
                                <w:bCs/>
                                <w:color w:val="013A57" w:themeColor="accent1" w:themeShade="BF"/>
                                <w:sz w:val="24"/>
                                <w:szCs w:val="24"/>
                              </w:rPr>
                              <w:t>Centro Universitario el Naranjo, Mixco</w:t>
                            </w:r>
                          </w:p>
                          <w:p w14:paraId="0B6D4A30" w14:textId="49F2E3D9" w:rsidR="00BF0702" w:rsidRPr="00F73BBF" w:rsidRDefault="00BF0702" w:rsidP="00F73BBF">
                            <w:pPr>
                              <w:rPr>
                                <w:rFonts w:ascii="Consolas" w:hAnsi="Consolas"/>
                                <w:bCs/>
                                <w:color w:val="013A57" w:themeColor="accent1" w:themeShade="BF"/>
                                <w:sz w:val="24"/>
                                <w:szCs w:val="24"/>
                              </w:rPr>
                            </w:pPr>
                            <w:r w:rsidRPr="00F73BBF">
                              <w:rPr>
                                <w:rFonts w:ascii="Consolas" w:hAnsi="Consolas"/>
                                <w:bCs/>
                                <w:color w:val="013A57" w:themeColor="accent1" w:themeShade="BF"/>
                                <w:sz w:val="24"/>
                                <w:szCs w:val="24"/>
                              </w:rPr>
                              <w:t>Facultad de Ingeniería en Sistemas y Ciencias de la</w:t>
                            </w:r>
                            <w:r w:rsidR="00F73BBF" w:rsidRPr="00F73BBF">
                              <w:rPr>
                                <w:rFonts w:ascii="Consolas" w:hAnsi="Consolas"/>
                                <w:bCs/>
                                <w:color w:val="013A57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73BBF">
                              <w:rPr>
                                <w:rFonts w:ascii="Consolas" w:hAnsi="Consolas"/>
                                <w:bCs/>
                                <w:color w:val="013A57" w:themeColor="accent1" w:themeShade="BF"/>
                                <w:sz w:val="24"/>
                                <w:szCs w:val="24"/>
                              </w:rPr>
                              <w:t xml:space="preserve">Computación. </w:t>
                            </w:r>
                          </w:p>
                          <w:p w14:paraId="67C5C242" w14:textId="080D49D8" w:rsidR="0048151C" w:rsidRPr="00F73BBF" w:rsidRDefault="00F46A41" w:rsidP="00BF0702">
                            <w:pPr>
                              <w:rPr>
                                <w:rFonts w:ascii="Consolas" w:hAnsi="Consolas"/>
                                <w:bCs/>
                                <w:color w:val="013A57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/>
                                <w:bCs/>
                                <w:color w:val="013A57" w:themeColor="accent1" w:themeShade="BF"/>
                                <w:sz w:val="24"/>
                                <w:szCs w:val="24"/>
                              </w:rPr>
                              <w:t>Programación II</w:t>
                            </w:r>
                            <w:r w:rsidR="000B7ACB">
                              <w:rPr>
                                <w:rFonts w:ascii="Consolas" w:hAnsi="Consolas"/>
                                <w:bCs/>
                                <w:color w:val="013A57" w:themeColor="accent1" w:themeShade="BF"/>
                                <w:sz w:val="24"/>
                                <w:szCs w:val="24"/>
                              </w:rPr>
                              <w:t>I</w:t>
                            </w:r>
                          </w:p>
                          <w:p w14:paraId="0A786433" w14:textId="7D87D97A" w:rsidR="00BF0702" w:rsidRPr="0066019C" w:rsidRDefault="00F46A41" w:rsidP="00BF0702">
                            <w:pPr>
                              <w:rPr>
                                <w:rFonts w:ascii="Consolas" w:hAnsi="Consolas"/>
                                <w:b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  <w:r w:rsidRPr="0066019C">
                              <w:rPr>
                                <w:rFonts w:ascii="Consolas" w:hAnsi="Consolas"/>
                                <w:b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  <w:t xml:space="preserve">Ing. </w:t>
                            </w:r>
                            <w:r w:rsidR="00633335">
                              <w:rPr>
                                <w:rFonts w:ascii="Consolas" w:hAnsi="Consolas"/>
                                <w:b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  <w:t>José Miguel Villatoro Hidalgo</w:t>
                            </w:r>
                          </w:p>
                          <w:p w14:paraId="0697DCEC" w14:textId="0B02F340" w:rsidR="009F60C6" w:rsidRPr="0066019C" w:rsidRDefault="009F60C6">
                            <w:pP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</w:p>
                          <w:p w14:paraId="0B3A837E" w14:textId="5ED336D0" w:rsidR="009F60C6" w:rsidRPr="0066019C" w:rsidRDefault="009F60C6">
                            <w:pP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</w:p>
                          <w:p w14:paraId="67EAB2AF" w14:textId="3CB17AA6" w:rsidR="009F60C6" w:rsidRPr="0066019C" w:rsidRDefault="009F60C6">
                            <w:pP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</w:p>
                          <w:p w14:paraId="7FBB14C2" w14:textId="47184A3E" w:rsidR="00BF0702" w:rsidRPr="0066019C" w:rsidRDefault="00BF0702">
                            <w:pP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</w:p>
                          <w:p w14:paraId="09E4F86E" w14:textId="77777777" w:rsidR="00BF0702" w:rsidRPr="0066019C" w:rsidRDefault="00BF0702">
                            <w:pP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</w:p>
                          <w:p w14:paraId="74A74570" w14:textId="18CECBB8" w:rsidR="009F60C6" w:rsidRPr="0066019C" w:rsidRDefault="009F60C6">
                            <w:pP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</w:p>
                          <w:p w14:paraId="506A10A2" w14:textId="6900B4D1" w:rsidR="001061BD" w:rsidRPr="0066019C" w:rsidRDefault="001061BD">
                            <w:pP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</w:p>
                          <w:p w14:paraId="5B25AD5C" w14:textId="1D7FFC96" w:rsidR="001061BD" w:rsidRPr="0066019C" w:rsidRDefault="001061BD">
                            <w:pP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</w:p>
                          <w:p w14:paraId="5209D1F2" w14:textId="77777777" w:rsidR="001061BD" w:rsidRPr="0066019C" w:rsidRDefault="001061BD">
                            <w:pP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</w:p>
                          <w:p w14:paraId="5F578493" w14:textId="3B85EA86" w:rsidR="001061BD" w:rsidRPr="0066019C" w:rsidRDefault="001061BD">
                            <w:pP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</w:p>
                          <w:p w14:paraId="1B82D878" w14:textId="77777777" w:rsidR="001061BD" w:rsidRPr="0066019C" w:rsidRDefault="001061BD">
                            <w:pP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</w:p>
                          <w:p w14:paraId="6F2DC60F" w14:textId="77777777" w:rsidR="009F60C6" w:rsidRPr="0066019C" w:rsidRDefault="009F60C6">
                            <w:pP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</w:p>
                          <w:p w14:paraId="3D55703B" w14:textId="0E2901C7" w:rsidR="00B15CB2" w:rsidRPr="00070B53" w:rsidRDefault="00687ECE" w:rsidP="00BF070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36"/>
                                <w:szCs w:val="36"/>
                                <w:lang w:val="es-GT"/>
                              </w:rPr>
                              <w:t>Hoja de trabajo 8</w:t>
                            </w:r>
                          </w:p>
                          <w:p w14:paraId="6125CF65" w14:textId="0292451D" w:rsidR="001061BD" w:rsidRPr="00070B53" w:rsidRDefault="001061BD">
                            <w:pP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</w:p>
                          <w:p w14:paraId="407220D5" w14:textId="7562672A" w:rsidR="001061BD" w:rsidRPr="00070B53" w:rsidRDefault="001061BD">
                            <w:pP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</w:p>
                          <w:p w14:paraId="5B1CBAA8" w14:textId="7831975E" w:rsidR="001061BD" w:rsidRPr="00070B53" w:rsidRDefault="001061BD">
                            <w:pP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</w:p>
                          <w:p w14:paraId="2188F746" w14:textId="5DC80761" w:rsidR="001061BD" w:rsidRPr="00070B53" w:rsidRDefault="001061BD">
                            <w:pP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</w:p>
                          <w:p w14:paraId="2DA7E2E4" w14:textId="1CB81E25" w:rsidR="001061BD" w:rsidRPr="00070B53" w:rsidRDefault="001061BD">
                            <w:pP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</w:p>
                          <w:p w14:paraId="5E6938B2" w14:textId="05B0FAE8" w:rsidR="001061BD" w:rsidRPr="00070B53" w:rsidRDefault="001061BD">
                            <w:pP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</w:p>
                          <w:p w14:paraId="6E1F0553" w14:textId="371C22EF" w:rsidR="001061BD" w:rsidRPr="00070B53" w:rsidRDefault="001061BD">
                            <w:pP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</w:p>
                          <w:p w14:paraId="4D750650" w14:textId="2B5322D1" w:rsidR="001061BD" w:rsidRPr="00070B53" w:rsidRDefault="001061BD">
                            <w:pP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</w:p>
                          <w:p w14:paraId="2F6B7FFF" w14:textId="73697041" w:rsidR="00BF0702" w:rsidRPr="00070B53" w:rsidRDefault="00BF0702">
                            <w:pP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</w:p>
                          <w:p w14:paraId="2F046F04" w14:textId="18D16FD2" w:rsidR="00F73BBF" w:rsidRPr="00070B53" w:rsidRDefault="00F73BBF">
                            <w:pP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</w:p>
                          <w:p w14:paraId="6DBA9117" w14:textId="295D15D2" w:rsidR="00F73BBF" w:rsidRPr="00070B53" w:rsidRDefault="00F73BBF">
                            <w:pP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</w:p>
                          <w:p w14:paraId="0189F1ED" w14:textId="77777777" w:rsidR="00F73BBF" w:rsidRPr="00070B53" w:rsidRDefault="00F73BBF">
                            <w:pP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</w:p>
                          <w:p w14:paraId="5E0940EC" w14:textId="240C8DAE" w:rsidR="00F73BBF" w:rsidRPr="00070B53" w:rsidRDefault="00F73BBF">
                            <w:pP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</w:p>
                          <w:p w14:paraId="10A40DED" w14:textId="77777777" w:rsidR="00F73BBF" w:rsidRPr="00070B53" w:rsidRDefault="00F73BBF">
                            <w:pP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  <w:lang w:val="es-GT"/>
                              </w:rPr>
                            </w:pPr>
                          </w:p>
                          <w:p w14:paraId="654F5FA7" w14:textId="77777777" w:rsidR="00F73BBF" w:rsidRPr="00F73BBF" w:rsidRDefault="0048151C" w:rsidP="00B15CB2">
                            <w:pPr>
                              <w:jc w:val="right"/>
                              <w:rPr>
                                <w:rFonts w:ascii="Consolas" w:hAnsi="Consolas"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</w:rPr>
                            </w:pPr>
                            <w:r w:rsidRPr="00F73BBF">
                              <w:rPr>
                                <w:rFonts w:ascii="Consolas" w:hAnsi="Consolas"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</w:rPr>
                              <w:t>Luis Eduardo González Alvarado</w:t>
                            </w:r>
                            <w:r w:rsidR="00BF0702" w:rsidRPr="00F73BBF">
                              <w:rPr>
                                <w:rFonts w:ascii="Consolas" w:hAnsi="Consolas"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308DF39" w14:textId="1D189E15" w:rsidR="0048151C" w:rsidRDefault="00FA4D6C" w:rsidP="00B15CB2">
                            <w:pPr>
                              <w:jc w:val="right"/>
                              <w:rPr>
                                <w:rFonts w:ascii="Consolas" w:hAnsi="Consolas"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</w:rPr>
                            </w:pPr>
                            <w:r w:rsidRPr="00F73BBF">
                              <w:rPr>
                                <w:rFonts w:ascii="Consolas" w:hAnsi="Consolas"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</w:rPr>
                              <w:t>9490-22-14408</w:t>
                            </w:r>
                          </w:p>
                          <w:p w14:paraId="6B215E8E" w14:textId="001BB4F9" w:rsidR="00687ECE" w:rsidRDefault="00687ECE" w:rsidP="00B15CB2">
                            <w:pPr>
                              <w:jc w:val="right"/>
                              <w:rPr>
                                <w:rFonts w:ascii="Consolas" w:hAnsi="Consolas"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</w:rPr>
                              <w:t>Keily Andrea Tobar Morales</w:t>
                            </w:r>
                          </w:p>
                          <w:p w14:paraId="3D21BCA1" w14:textId="45429182" w:rsidR="00687ECE" w:rsidRPr="00F73BBF" w:rsidRDefault="00687ECE" w:rsidP="00B15CB2">
                            <w:pPr>
                              <w:jc w:val="right"/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</w:rPr>
                              <w:t>9490-22-4796</w:t>
                            </w:r>
                          </w:p>
                          <w:p w14:paraId="4C77E64C" w14:textId="0412025C" w:rsidR="00E30720" w:rsidRDefault="00B15CB2" w:rsidP="002A10A8">
                            <w:pPr>
                              <w:jc w:val="right"/>
                              <w:rPr>
                                <w:rFonts w:ascii="Consolas" w:hAnsi="Consolas"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</w:rPr>
                            </w:pPr>
                            <w:r w:rsidRPr="00F73BBF">
                              <w:rPr>
                                <w:rFonts w:ascii="Consolas" w:hAnsi="Consolas"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</w:rPr>
                              <w:t xml:space="preserve">Sección </w:t>
                            </w:r>
                            <w:r w:rsidR="00F73BBF" w:rsidRPr="00F73BBF">
                              <w:rPr>
                                <w:rFonts w:ascii="Consolas" w:hAnsi="Consolas"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</w:rPr>
                              <w:t>C</w:t>
                            </w:r>
                          </w:p>
                          <w:p w14:paraId="41F145A9" w14:textId="77777777" w:rsidR="00F73BBF" w:rsidRPr="00F73BBF" w:rsidRDefault="00F73BBF" w:rsidP="002A10A8">
                            <w:pPr>
                              <w:jc w:val="right"/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013A57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62B97F2D" w14:textId="2A450348" w:rsidR="002A10A8" w:rsidRPr="00F73BBF" w:rsidRDefault="002A10A8" w:rsidP="002A10A8">
                            <w:pPr>
                              <w:jc w:val="center"/>
                              <w:rPr>
                                <w:b/>
                                <w:bCs/>
                                <w:color w:val="013A57" w:themeColor="accent1" w:themeShade="BF"/>
                              </w:rPr>
                            </w:pPr>
                            <w:r w:rsidRPr="00F73BBF">
                              <w:rPr>
                                <w:rFonts w:ascii="Consolas" w:hAnsi="Consolas"/>
                                <w:bCs/>
                                <w:color w:val="013A57" w:themeColor="accent1" w:themeShade="BF"/>
                              </w:rPr>
                              <w:t xml:space="preserve">Guatemala, </w:t>
                            </w:r>
                            <w:r w:rsidR="00687ECE">
                              <w:rPr>
                                <w:rFonts w:ascii="Consolas" w:hAnsi="Consolas"/>
                                <w:bCs/>
                                <w:color w:val="013A57" w:themeColor="accent1" w:themeShade="BF"/>
                              </w:rPr>
                              <w:t>25</w:t>
                            </w:r>
                            <w:r w:rsidR="00740AF2" w:rsidRPr="00F73BBF">
                              <w:rPr>
                                <w:rFonts w:ascii="Consolas" w:hAnsi="Consolas"/>
                                <w:bCs/>
                                <w:color w:val="013A57" w:themeColor="accent1" w:themeShade="BF"/>
                              </w:rPr>
                              <w:t xml:space="preserve"> de </w:t>
                            </w:r>
                            <w:r w:rsidR="00687ECE">
                              <w:rPr>
                                <w:rFonts w:ascii="Consolas" w:hAnsi="Consolas"/>
                                <w:bCs/>
                                <w:color w:val="013A57" w:themeColor="accent1" w:themeShade="BF"/>
                              </w:rPr>
                              <w:t xml:space="preserve">mayo </w:t>
                            </w:r>
                            <w:r w:rsidR="0066019C">
                              <w:rPr>
                                <w:rFonts w:ascii="Consolas" w:hAnsi="Consolas"/>
                                <w:bCs/>
                                <w:color w:val="013A57" w:themeColor="accent1" w:themeShade="BF"/>
                              </w:rPr>
                              <w:t>de 202</w:t>
                            </w:r>
                            <w:r w:rsidR="00687ECE">
                              <w:rPr>
                                <w:rFonts w:ascii="Consolas" w:hAnsi="Consolas"/>
                                <w:bCs/>
                                <w:color w:val="013A57" w:themeColor="accent1" w:themeShade="BF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141191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-5.7pt;margin-top:82.3pt;width:286.8pt;height:567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" filled="f" stroked="f" strokeweight=".5pt">
                <v:textbox>
                  <w:txbxContent>
                    <w:p w14:paraId="24BB57FC" w14:textId="21182624" w:rsidR="00BF0702" w:rsidRPr="00F73BBF" w:rsidRDefault="00BF0702" w:rsidP="00F73BBF">
                      <w:pPr>
                        <w:rPr>
                          <w:rFonts w:ascii="Consolas" w:hAnsi="Consolas"/>
                          <w:bCs/>
                          <w:color w:val="013A57" w:themeColor="accent1" w:themeShade="BF"/>
                          <w:sz w:val="24"/>
                          <w:szCs w:val="24"/>
                        </w:rPr>
                      </w:pPr>
                      <w:r w:rsidRPr="00F73BBF">
                        <w:rPr>
                          <w:rFonts w:ascii="Consolas" w:hAnsi="Consolas"/>
                          <w:bCs/>
                          <w:color w:val="013A57" w:themeColor="accent1" w:themeShade="BF"/>
                          <w:sz w:val="24"/>
                          <w:szCs w:val="24"/>
                        </w:rPr>
                        <w:t>Centro Universitario el Naranjo, Mixco</w:t>
                      </w:r>
                    </w:p>
                    <w:p w14:paraId="0B6D4A30" w14:textId="49F2E3D9" w:rsidR="00BF0702" w:rsidRPr="00F73BBF" w:rsidRDefault="00BF0702" w:rsidP="00F73BBF">
                      <w:pPr>
                        <w:rPr>
                          <w:rFonts w:ascii="Consolas" w:hAnsi="Consolas"/>
                          <w:bCs/>
                          <w:color w:val="013A57" w:themeColor="accent1" w:themeShade="BF"/>
                          <w:sz w:val="24"/>
                          <w:szCs w:val="24"/>
                        </w:rPr>
                      </w:pPr>
                      <w:r w:rsidRPr="00F73BBF">
                        <w:rPr>
                          <w:rFonts w:ascii="Consolas" w:hAnsi="Consolas"/>
                          <w:bCs/>
                          <w:color w:val="013A57" w:themeColor="accent1" w:themeShade="BF"/>
                          <w:sz w:val="24"/>
                          <w:szCs w:val="24"/>
                        </w:rPr>
                        <w:t>Facultad de Ingeniería en Sistemas y Ciencias de la</w:t>
                      </w:r>
                      <w:r w:rsidR="00F73BBF" w:rsidRPr="00F73BBF">
                        <w:rPr>
                          <w:rFonts w:ascii="Consolas" w:hAnsi="Consolas"/>
                          <w:bCs/>
                          <w:color w:val="013A57" w:themeColor="accent1" w:themeShade="BF"/>
                          <w:sz w:val="24"/>
                          <w:szCs w:val="24"/>
                        </w:rPr>
                        <w:t xml:space="preserve"> </w:t>
                      </w:r>
                      <w:r w:rsidRPr="00F73BBF">
                        <w:rPr>
                          <w:rFonts w:ascii="Consolas" w:hAnsi="Consolas"/>
                          <w:bCs/>
                          <w:color w:val="013A57" w:themeColor="accent1" w:themeShade="BF"/>
                          <w:sz w:val="24"/>
                          <w:szCs w:val="24"/>
                        </w:rPr>
                        <w:t xml:space="preserve">Computación. </w:t>
                      </w:r>
                    </w:p>
                    <w:p w14:paraId="67C5C242" w14:textId="080D49D8" w:rsidR="0048151C" w:rsidRPr="00F73BBF" w:rsidRDefault="00F46A41" w:rsidP="00BF0702">
                      <w:pPr>
                        <w:rPr>
                          <w:rFonts w:ascii="Consolas" w:hAnsi="Consolas"/>
                          <w:bCs/>
                          <w:color w:val="013A57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/>
                          <w:bCs/>
                          <w:color w:val="013A57" w:themeColor="accent1" w:themeShade="BF"/>
                          <w:sz w:val="24"/>
                          <w:szCs w:val="24"/>
                        </w:rPr>
                        <w:t>Programación II</w:t>
                      </w:r>
                      <w:r w:rsidR="000B7ACB">
                        <w:rPr>
                          <w:rFonts w:ascii="Consolas" w:hAnsi="Consolas"/>
                          <w:bCs/>
                          <w:color w:val="013A57" w:themeColor="accent1" w:themeShade="BF"/>
                          <w:sz w:val="24"/>
                          <w:szCs w:val="24"/>
                        </w:rPr>
                        <w:t>I</w:t>
                      </w:r>
                    </w:p>
                    <w:p w14:paraId="0A786433" w14:textId="7D87D97A" w:rsidR="00BF0702" w:rsidRPr="0066019C" w:rsidRDefault="00F46A41" w:rsidP="00BF0702">
                      <w:pPr>
                        <w:rPr>
                          <w:rFonts w:ascii="Consolas" w:hAnsi="Consolas"/>
                          <w:b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  <w:r w:rsidRPr="0066019C">
                        <w:rPr>
                          <w:rFonts w:ascii="Consolas" w:hAnsi="Consolas"/>
                          <w:b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  <w:t xml:space="preserve">Ing. </w:t>
                      </w:r>
                      <w:r w:rsidR="00633335">
                        <w:rPr>
                          <w:rFonts w:ascii="Consolas" w:hAnsi="Consolas"/>
                          <w:b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  <w:t>José Miguel Villatoro Hidalgo</w:t>
                      </w:r>
                    </w:p>
                    <w:p w14:paraId="0697DCEC" w14:textId="0B02F340" w:rsidR="009F60C6" w:rsidRPr="0066019C" w:rsidRDefault="009F60C6">
                      <w:pP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</w:p>
                    <w:p w14:paraId="0B3A837E" w14:textId="5ED336D0" w:rsidR="009F60C6" w:rsidRPr="0066019C" w:rsidRDefault="009F60C6">
                      <w:pP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</w:p>
                    <w:p w14:paraId="67EAB2AF" w14:textId="3CB17AA6" w:rsidR="009F60C6" w:rsidRPr="0066019C" w:rsidRDefault="009F60C6">
                      <w:pP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</w:p>
                    <w:p w14:paraId="7FBB14C2" w14:textId="47184A3E" w:rsidR="00BF0702" w:rsidRPr="0066019C" w:rsidRDefault="00BF0702">
                      <w:pP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</w:p>
                    <w:p w14:paraId="09E4F86E" w14:textId="77777777" w:rsidR="00BF0702" w:rsidRPr="0066019C" w:rsidRDefault="00BF0702">
                      <w:pP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</w:p>
                    <w:p w14:paraId="74A74570" w14:textId="18CECBB8" w:rsidR="009F60C6" w:rsidRPr="0066019C" w:rsidRDefault="009F60C6">
                      <w:pP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</w:p>
                    <w:p w14:paraId="506A10A2" w14:textId="6900B4D1" w:rsidR="001061BD" w:rsidRPr="0066019C" w:rsidRDefault="001061BD">
                      <w:pP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</w:p>
                    <w:p w14:paraId="5B25AD5C" w14:textId="1D7FFC96" w:rsidR="001061BD" w:rsidRPr="0066019C" w:rsidRDefault="001061BD">
                      <w:pP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</w:p>
                    <w:p w14:paraId="5209D1F2" w14:textId="77777777" w:rsidR="001061BD" w:rsidRPr="0066019C" w:rsidRDefault="001061BD">
                      <w:pP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</w:p>
                    <w:p w14:paraId="5F578493" w14:textId="3B85EA86" w:rsidR="001061BD" w:rsidRPr="0066019C" w:rsidRDefault="001061BD">
                      <w:pP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</w:p>
                    <w:p w14:paraId="1B82D878" w14:textId="77777777" w:rsidR="001061BD" w:rsidRPr="0066019C" w:rsidRDefault="001061BD">
                      <w:pP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</w:p>
                    <w:p w14:paraId="6F2DC60F" w14:textId="77777777" w:rsidR="009F60C6" w:rsidRPr="0066019C" w:rsidRDefault="009F60C6">
                      <w:pP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</w:p>
                    <w:p w14:paraId="3D55703B" w14:textId="0E2901C7" w:rsidR="00B15CB2" w:rsidRPr="00070B53" w:rsidRDefault="00687ECE" w:rsidP="00BF070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36"/>
                          <w:szCs w:val="36"/>
                          <w:lang w:val="es-GT"/>
                        </w:rPr>
                        <w:t>Hoja de trabajo 8</w:t>
                      </w:r>
                    </w:p>
                    <w:p w14:paraId="6125CF65" w14:textId="0292451D" w:rsidR="001061BD" w:rsidRPr="00070B53" w:rsidRDefault="001061BD">
                      <w:pP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</w:p>
                    <w:p w14:paraId="407220D5" w14:textId="7562672A" w:rsidR="001061BD" w:rsidRPr="00070B53" w:rsidRDefault="001061BD">
                      <w:pP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</w:p>
                    <w:p w14:paraId="5B1CBAA8" w14:textId="7831975E" w:rsidR="001061BD" w:rsidRPr="00070B53" w:rsidRDefault="001061BD">
                      <w:pP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</w:p>
                    <w:p w14:paraId="2188F746" w14:textId="5DC80761" w:rsidR="001061BD" w:rsidRPr="00070B53" w:rsidRDefault="001061BD">
                      <w:pP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</w:p>
                    <w:p w14:paraId="2DA7E2E4" w14:textId="1CB81E25" w:rsidR="001061BD" w:rsidRPr="00070B53" w:rsidRDefault="001061BD">
                      <w:pP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</w:p>
                    <w:p w14:paraId="5E6938B2" w14:textId="05B0FAE8" w:rsidR="001061BD" w:rsidRPr="00070B53" w:rsidRDefault="001061BD">
                      <w:pP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</w:p>
                    <w:p w14:paraId="6E1F0553" w14:textId="371C22EF" w:rsidR="001061BD" w:rsidRPr="00070B53" w:rsidRDefault="001061BD">
                      <w:pP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</w:p>
                    <w:p w14:paraId="4D750650" w14:textId="2B5322D1" w:rsidR="001061BD" w:rsidRPr="00070B53" w:rsidRDefault="001061BD">
                      <w:pP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</w:p>
                    <w:p w14:paraId="2F6B7FFF" w14:textId="73697041" w:rsidR="00BF0702" w:rsidRPr="00070B53" w:rsidRDefault="00BF0702">
                      <w:pP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</w:p>
                    <w:p w14:paraId="2F046F04" w14:textId="18D16FD2" w:rsidR="00F73BBF" w:rsidRPr="00070B53" w:rsidRDefault="00F73BBF">
                      <w:pP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</w:p>
                    <w:p w14:paraId="6DBA9117" w14:textId="295D15D2" w:rsidR="00F73BBF" w:rsidRPr="00070B53" w:rsidRDefault="00F73BBF">
                      <w:pP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</w:p>
                    <w:p w14:paraId="0189F1ED" w14:textId="77777777" w:rsidR="00F73BBF" w:rsidRPr="00070B53" w:rsidRDefault="00F73BBF">
                      <w:pP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</w:p>
                    <w:p w14:paraId="5E0940EC" w14:textId="240C8DAE" w:rsidR="00F73BBF" w:rsidRPr="00070B53" w:rsidRDefault="00F73BBF">
                      <w:pP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</w:p>
                    <w:p w14:paraId="10A40DED" w14:textId="77777777" w:rsidR="00F73BBF" w:rsidRPr="00070B53" w:rsidRDefault="00F73BBF">
                      <w:pP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  <w:lang w:val="es-GT"/>
                        </w:rPr>
                      </w:pPr>
                    </w:p>
                    <w:p w14:paraId="654F5FA7" w14:textId="77777777" w:rsidR="00F73BBF" w:rsidRPr="00F73BBF" w:rsidRDefault="0048151C" w:rsidP="00B15CB2">
                      <w:pPr>
                        <w:jc w:val="right"/>
                        <w:rPr>
                          <w:rFonts w:ascii="Consolas" w:hAnsi="Consolas"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</w:rPr>
                      </w:pPr>
                      <w:r w:rsidRPr="00F73BBF">
                        <w:rPr>
                          <w:rFonts w:ascii="Consolas" w:hAnsi="Consolas"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</w:rPr>
                        <w:t>Luis Eduardo González Alvarado</w:t>
                      </w:r>
                      <w:r w:rsidR="00BF0702" w:rsidRPr="00F73BBF">
                        <w:rPr>
                          <w:rFonts w:ascii="Consolas" w:hAnsi="Consolas"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308DF39" w14:textId="1D189E15" w:rsidR="0048151C" w:rsidRDefault="00FA4D6C" w:rsidP="00B15CB2">
                      <w:pPr>
                        <w:jc w:val="right"/>
                        <w:rPr>
                          <w:rFonts w:ascii="Consolas" w:hAnsi="Consolas"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</w:rPr>
                      </w:pPr>
                      <w:r w:rsidRPr="00F73BBF">
                        <w:rPr>
                          <w:rFonts w:ascii="Consolas" w:hAnsi="Consolas"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</w:rPr>
                        <w:t>9490-22-14408</w:t>
                      </w:r>
                    </w:p>
                    <w:p w14:paraId="6B215E8E" w14:textId="001BB4F9" w:rsidR="00687ECE" w:rsidRDefault="00687ECE" w:rsidP="00B15CB2">
                      <w:pPr>
                        <w:jc w:val="right"/>
                        <w:rPr>
                          <w:rFonts w:ascii="Consolas" w:hAnsi="Consolas"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</w:rPr>
                        <w:t>Keily Andrea Tobar Morales</w:t>
                      </w:r>
                    </w:p>
                    <w:p w14:paraId="3D21BCA1" w14:textId="45429182" w:rsidR="00687ECE" w:rsidRPr="00F73BBF" w:rsidRDefault="00687ECE" w:rsidP="00B15CB2">
                      <w:pPr>
                        <w:jc w:val="right"/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</w:rPr>
                        <w:t>9490-22-4796</w:t>
                      </w:r>
                    </w:p>
                    <w:p w14:paraId="4C77E64C" w14:textId="0412025C" w:rsidR="00E30720" w:rsidRDefault="00B15CB2" w:rsidP="002A10A8">
                      <w:pPr>
                        <w:jc w:val="right"/>
                        <w:rPr>
                          <w:rFonts w:ascii="Consolas" w:hAnsi="Consolas"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</w:rPr>
                      </w:pPr>
                      <w:r w:rsidRPr="00F73BBF">
                        <w:rPr>
                          <w:rFonts w:ascii="Consolas" w:hAnsi="Consolas"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</w:rPr>
                        <w:t xml:space="preserve">Sección </w:t>
                      </w:r>
                      <w:r w:rsidR="00F73BBF" w:rsidRPr="00F73BBF">
                        <w:rPr>
                          <w:rFonts w:ascii="Consolas" w:hAnsi="Consolas"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</w:rPr>
                        <w:t>C</w:t>
                      </w:r>
                    </w:p>
                    <w:p w14:paraId="41F145A9" w14:textId="77777777" w:rsidR="00F73BBF" w:rsidRPr="00F73BBF" w:rsidRDefault="00F73BBF" w:rsidP="002A10A8">
                      <w:pPr>
                        <w:jc w:val="right"/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013A57" w:themeColor="accent1" w:themeShade="BF"/>
                          <w:sz w:val="24"/>
                          <w:szCs w:val="24"/>
                        </w:rPr>
                      </w:pPr>
                    </w:p>
                    <w:p w14:paraId="62B97F2D" w14:textId="2A450348" w:rsidR="002A10A8" w:rsidRPr="00F73BBF" w:rsidRDefault="002A10A8" w:rsidP="002A10A8">
                      <w:pPr>
                        <w:jc w:val="center"/>
                        <w:rPr>
                          <w:b/>
                          <w:bCs/>
                          <w:color w:val="013A57" w:themeColor="accent1" w:themeShade="BF"/>
                        </w:rPr>
                      </w:pPr>
                      <w:r w:rsidRPr="00F73BBF">
                        <w:rPr>
                          <w:rFonts w:ascii="Consolas" w:hAnsi="Consolas"/>
                          <w:bCs/>
                          <w:color w:val="013A57" w:themeColor="accent1" w:themeShade="BF"/>
                        </w:rPr>
                        <w:t xml:space="preserve">Guatemala, </w:t>
                      </w:r>
                      <w:r w:rsidR="00687ECE">
                        <w:rPr>
                          <w:rFonts w:ascii="Consolas" w:hAnsi="Consolas"/>
                          <w:bCs/>
                          <w:color w:val="013A57" w:themeColor="accent1" w:themeShade="BF"/>
                        </w:rPr>
                        <w:t>25</w:t>
                      </w:r>
                      <w:r w:rsidR="00740AF2" w:rsidRPr="00F73BBF">
                        <w:rPr>
                          <w:rFonts w:ascii="Consolas" w:hAnsi="Consolas"/>
                          <w:bCs/>
                          <w:color w:val="013A57" w:themeColor="accent1" w:themeShade="BF"/>
                        </w:rPr>
                        <w:t xml:space="preserve"> de </w:t>
                      </w:r>
                      <w:r w:rsidR="00687ECE">
                        <w:rPr>
                          <w:rFonts w:ascii="Consolas" w:hAnsi="Consolas"/>
                          <w:bCs/>
                          <w:color w:val="013A57" w:themeColor="accent1" w:themeShade="BF"/>
                        </w:rPr>
                        <w:t xml:space="preserve">mayo </w:t>
                      </w:r>
                      <w:r w:rsidR="0066019C">
                        <w:rPr>
                          <w:rFonts w:ascii="Consolas" w:hAnsi="Consolas"/>
                          <w:bCs/>
                          <w:color w:val="013A57" w:themeColor="accent1" w:themeShade="BF"/>
                        </w:rPr>
                        <w:t>de 202</w:t>
                      </w:r>
                      <w:r w:rsidR="00687ECE">
                        <w:rPr>
                          <w:rFonts w:ascii="Consolas" w:hAnsi="Consolas"/>
                          <w:bCs/>
                          <w:color w:val="013A57" w:themeColor="accent1" w:themeShade="BF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5455FA03" w14:textId="5BA50256" w:rsidR="00687ECE" w:rsidRDefault="00687ECE" w:rsidP="00687ECE">
      <w:pPr>
        <w:pStyle w:val="Ttulo2"/>
      </w:pPr>
      <w:r>
        <w:lastRenderedPageBreak/>
        <w:t>T</w:t>
      </w:r>
      <w:r>
        <w:t>ablas Hash</w:t>
      </w:r>
    </w:p>
    <w:p w14:paraId="01652ED1" w14:textId="77777777" w:rsidR="00687ECE" w:rsidRDefault="00687ECE" w:rsidP="00687ECE">
      <w:pPr>
        <w:pStyle w:val="Ttulo3"/>
      </w:pPr>
      <w:r>
        <w:t>¿Qué son?</w:t>
      </w:r>
    </w:p>
    <w:p w14:paraId="21C1C6B8" w14:textId="77777777" w:rsidR="00687ECE" w:rsidRDefault="00687ECE" w:rsidP="00687ECE">
      <w:pPr>
        <w:pStyle w:val="NormalWeb"/>
      </w:pPr>
      <w:r>
        <w:t xml:space="preserve">Una </w:t>
      </w:r>
      <w:r>
        <w:rPr>
          <w:rStyle w:val="Textoennegrita"/>
        </w:rPr>
        <w:t>tabla hash</w:t>
      </w:r>
      <w:r>
        <w:t xml:space="preserve"> es una estructura de datos que implementa un </w:t>
      </w:r>
      <w:r>
        <w:rPr>
          <w:rStyle w:val="Textoennegrita"/>
        </w:rPr>
        <w:t>arreglo asociativo</w:t>
      </w:r>
      <w:r>
        <w:t xml:space="preserve"> (o diccionario). Un arreglo asociativo es una colección de pares clave-valor, donde cada clave es única y se utiliza para acceder al valor correspondiente de manera eficiente.</w:t>
      </w:r>
    </w:p>
    <w:p w14:paraId="21F13C91" w14:textId="77777777" w:rsidR="00687ECE" w:rsidRDefault="00687ECE" w:rsidP="00687ECE">
      <w:pPr>
        <w:pStyle w:val="Ttulo3"/>
      </w:pPr>
      <w:r>
        <w:t>¿Cómo funcionan?</w:t>
      </w:r>
    </w:p>
    <w:p w14:paraId="3EAD3CBD" w14:textId="77777777" w:rsidR="00687ECE" w:rsidRDefault="00687ECE" w:rsidP="00687ECE">
      <w:pPr>
        <w:pStyle w:val="NormalWeb"/>
      </w:pPr>
      <w:r>
        <w:t xml:space="preserve">Las tablas hash utilizan una función llamada </w:t>
      </w:r>
      <w:r>
        <w:rPr>
          <w:rStyle w:val="Textoennegrita"/>
        </w:rPr>
        <w:t>función hash</w:t>
      </w:r>
      <w:r>
        <w:t xml:space="preserve"> para mapear claves a posiciones en una tabla (arreglo) de tamaño fijo. El proceso general es el siguiente:</w:t>
      </w:r>
    </w:p>
    <w:p w14:paraId="16FFE762" w14:textId="77777777" w:rsidR="00687ECE" w:rsidRDefault="00687ECE" w:rsidP="00687ECE">
      <w:pPr>
        <w:pStyle w:val="NormalWeb"/>
        <w:numPr>
          <w:ilvl w:val="0"/>
          <w:numId w:val="1"/>
        </w:numPr>
      </w:pPr>
      <w:r>
        <w:rPr>
          <w:rStyle w:val="Textoennegrita"/>
        </w:rPr>
        <w:t>Inserción</w:t>
      </w:r>
      <w:r>
        <w:t>:</w:t>
      </w:r>
    </w:p>
    <w:p w14:paraId="725C45C2" w14:textId="77777777" w:rsidR="00687ECE" w:rsidRDefault="00687ECE" w:rsidP="00687ECE">
      <w:pPr>
        <w:numPr>
          <w:ilvl w:val="1"/>
          <w:numId w:val="1"/>
        </w:numPr>
        <w:spacing w:before="100" w:beforeAutospacing="1" w:after="100" w:afterAutospacing="1"/>
      </w:pPr>
      <w:r>
        <w:t>Se toma la clave del par clave-valor.</w:t>
      </w:r>
    </w:p>
    <w:p w14:paraId="58ED154B" w14:textId="77777777" w:rsidR="00687ECE" w:rsidRDefault="00687ECE" w:rsidP="00687ECE">
      <w:pPr>
        <w:numPr>
          <w:ilvl w:val="1"/>
          <w:numId w:val="1"/>
        </w:numPr>
        <w:spacing w:before="100" w:beforeAutospacing="1" w:after="100" w:afterAutospacing="1"/>
      </w:pPr>
      <w:r>
        <w:t>Se aplica la función hash a la clave para obtener un índice en el arreglo.</w:t>
      </w:r>
    </w:p>
    <w:p w14:paraId="1A56B4CA" w14:textId="77777777" w:rsidR="00687ECE" w:rsidRDefault="00687ECE" w:rsidP="00687ECE">
      <w:pPr>
        <w:numPr>
          <w:ilvl w:val="1"/>
          <w:numId w:val="1"/>
        </w:numPr>
        <w:spacing w:before="100" w:beforeAutospacing="1" w:after="100" w:afterAutospacing="1"/>
      </w:pPr>
      <w:r>
        <w:t>Se almacena el valor en la posición correspondiente del arreglo.</w:t>
      </w:r>
    </w:p>
    <w:p w14:paraId="0B627B5C" w14:textId="77777777" w:rsidR="00687ECE" w:rsidRDefault="00687ECE" w:rsidP="00687ECE">
      <w:pPr>
        <w:pStyle w:val="NormalWeb"/>
        <w:numPr>
          <w:ilvl w:val="0"/>
          <w:numId w:val="1"/>
        </w:numPr>
      </w:pPr>
      <w:r>
        <w:rPr>
          <w:rStyle w:val="Textoennegrita"/>
        </w:rPr>
        <w:t>Búsqueda</w:t>
      </w:r>
      <w:r>
        <w:t>:</w:t>
      </w:r>
    </w:p>
    <w:p w14:paraId="5C2320F5" w14:textId="77777777" w:rsidR="00687ECE" w:rsidRDefault="00687ECE" w:rsidP="00687ECE">
      <w:pPr>
        <w:numPr>
          <w:ilvl w:val="1"/>
          <w:numId w:val="1"/>
        </w:numPr>
        <w:spacing w:before="100" w:beforeAutospacing="1" w:after="100" w:afterAutospacing="1"/>
      </w:pPr>
      <w:r>
        <w:t>Se toma la clave.</w:t>
      </w:r>
    </w:p>
    <w:p w14:paraId="4AB43B1C" w14:textId="77777777" w:rsidR="00687ECE" w:rsidRDefault="00687ECE" w:rsidP="00687ECE">
      <w:pPr>
        <w:numPr>
          <w:ilvl w:val="1"/>
          <w:numId w:val="1"/>
        </w:numPr>
        <w:spacing w:before="100" w:beforeAutospacing="1" w:after="100" w:afterAutospacing="1"/>
      </w:pPr>
      <w:r>
        <w:t>Se aplica la función hash para encontrar el índice correspondiente.</w:t>
      </w:r>
    </w:p>
    <w:p w14:paraId="7F4C6E6B" w14:textId="77777777" w:rsidR="00687ECE" w:rsidRDefault="00687ECE" w:rsidP="00687ECE">
      <w:pPr>
        <w:numPr>
          <w:ilvl w:val="1"/>
          <w:numId w:val="1"/>
        </w:numPr>
        <w:spacing w:before="100" w:beforeAutospacing="1" w:after="100" w:afterAutospacing="1"/>
      </w:pPr>
      <w:r>
        <w:t>Se accede a la posición en la tabla para recuperar el valor.</w:t>
      </w:r>
    </w:p>
    <w:p w14:paraId="3235097D" w14:textId="77777777" w:rsidR="00687ECE" w:rsidRDefault="00687ECE" w:rsidP="00687ECE">
      <w:pPr>
        <w:pStyle w:val="NormalWeb"/>
        <w:numPr>
          <w:ilvl w:val="0"/>
          <w:numId w:val="1"/>
        </w:numPr>
      </w:pPr>
      <w:r>
        <w:rPr>
          <w:rStyle w:val="Textoennegrita"/>
        </w:rPr>
        <w:t>Eliminación</w:t>
      </w:r>
      <w:r>
        <w:t>:</w:t>
      </w:r>
    </w:p>
    <w:p w14:paraId="37B9DBC0" w14:textId="77777777" w:rsidR="00687ECE" w:rsidRDefault="00687ECE" w:rsidP="00687ECE">
      <w:pPr>
        <w:numPr>
          <w:ilvl w:val="1"/>
          <w:numId w:val="1"/>
        </w:numPr>
        <w:spacing w:before="100" w:beforeAutospacing="1" w:after="100" w:afterAutospacing="1"/>
      </w:pPr>
      <w:r>
        <w:t>Similar a la búsqueda, se encuentra el índice usando la función hash y se elimina el valor de la posición correspondiente.</w:t>
      </w:r>
    </w:p>
    <w:p w14:paraId="70301855" w14:textId="77777777" w:rsidR="00687ECE" w:rsidRDefault="00687ECE" w:rsidP="00687ECE">
      <w:pPr>
        <w:pStyle w:val="Ttulo3"/>
      </w:pPr>
      <w:r>
        <w:t>Conceptos Claves</w:t>
      </w:r>
    </w:p>
    <w:p w14:paraId="00226EF1" w14:textId="77777777" w:rsidR="00687ECE" w:rsidRDefault="00687ECE" w:rsidP="00687ECE">
      <w:pPr>
        <w:pStyle w:val="NormalWeb"/>
        <w:numPr>
          <w:ilvl w:val="0"/>
          <w:numId w:val="2"/>
        </w:numPr>
      </w:pPr>
      <w:r>
        <w:rPr>
          <w:rStyle w:val="Textoennegrita"/>
        </w:rPr>
        <w:t>Función Hash</w:t>
      </w:r>
      <w:r>
        <w:t>:</w:t>
      </w:r>
    </w:p>
    <w:p w14:paraId="4406C2FB" w14:textId="77777777" w:rsidR="00687ECE" w:rsidRDefault="00687ECE" w:rsidP="00687ECE">
      <w:pPr>
        <w:numPr>
          <w:ilvl w:val="1"/>
          <w:numId w:val="2"/>
        </w:numPr>
        <w:spacing w:before="100" w:beforeAutospacing="1" w:after="100" w:afterAutospacing="1"/>
      </w:pPr>
      <w:r>
        <w:t>Una función que toma una entrada (la clave) y devuelve un número entero, que se utiliza como índice en la tabla.</w:t>
      </w:r>
    </w:p>
    <w:p w14:paraId="5272F033" w14:textId="77777777" w:rsidR="00687ECE" w:rsidRDefault="00687ECE" w:rsidP="00687ECE">
      <w:pPr>
        <w:numPr>
          <w:ilvl w:val="1"/>
          <w:numId w:val="2"/>
        </w:numPr>
        <w:spacing w:before="100" w:beforeAutospacing="1" w:after="100" w:afterAutospacing="1"/>
      </w:pPr>
      <w:r>
        <w:t>Una buena función hash distribuye las claves de manera uniforme a través de la tabla para minimizar colisiones.</w:t>
      </w:r>
    </w:p>
    <w:p w14:paraId="1E75B4AA" w14:textId="77777777" w:rsidR="00687ECE" w:rsidRDefault="00687ECE" w:rsidP="00687ECE">
      <w:pPr>
        <w:pStyle w:val="NormalWeb"/>
        <w:numPr>
          <w:ilvl w:val="0"/>
          <w:numId w:val="2"/>
        </w:numPr>
      </w:pPr>
      <w:r>
        <w:rPr>
          <w:rStyle w:val="Textoennegrita"/>
        </w:rPr>
        <w:t>Colisiones</w:t>
      </w:r>
      <w:r>
        <w:t>:</w:t>
      </w:r>
    </w:p>
    <w:p w14:paraId="24A092F5" w14:textId="77777777" w:rsidR="00687ECE" w:rsidRDefault="00687ECE" w:rsidP="00687ECE">
      <w:pPr>
        <w:numPr>
          <w:ilvl w:val="1"/>
          <w:numId w:val="2"/>
        </w:numPr>
        <w:spacing w:before="100" w:beforeAutospacing="1" w:after="100" w:afterAutospacing="1"/>
      </w:pPr>
      <w:r>
        <w:t>Ocurren cuando dos claves diferentes se asignan al mismo índice en la tabla.</w:t>
      </w:r>
    </w:p>
    <w:p w14:paraId="3F32997F" w14:textId="77777777" w:rsidR="00687ECE" w:rsidRDefault="00687ECE" w:rsidP="00687ECE">
      <w:pPr>
        <w:numPr>
          <w:ilvl w:val="1"/>
          <w:numId w:val="2"/>
        </w:numPr>
        <w:spacing w:before="100" w:beforeAutospacing="1" w:after="100" w:afterAutospacing="1"/>
      </w:pPr>
      <w:r>
        <w:t>Es inevitable en una tabla de tamaño fijo cuando hay más claves que posiciones posibles.</w:t>
      </w:r>
    </w:p>
    <w:p w14:paraId="13376479" w14:textId="77777777" w:rsidR="00687ECE" w:rsidRDefault="00687ECE" w:rsidP="00687ECE">
      <w:pPr>
        <w:pStyle w:val="NormalWeb"/>
        <w:numPr>
          <w:ilvl w:val="0"/>
          <w:numId w:val="2"/>
        </w:numPr>
      </w:pPr>
      <w:r>
        <w:rPr>
          <w:rStyle w:val="Textoennegrita"/>
        </w:rPr>
        <w:t>Factor de Carga</w:t>
      </w:r>
      <w:r>
        <w:t>:</w:t>
      </w:r>
    </w:p>
    <w:p w14:paraId="4F16266F" w14:textId="77777777" w:rsidR="00687ECE" w:rsidRDefault="00687ECE" w:rsidP="00687ECE">
      <w:pPr>
        <w:numPr>
          <w:ilvl w:val="1"/>
          <w:numId w:val="2"/>
        </w:numPr>
        <w:spacing w:before="100" w:beforeAutospacing="1" w:after="100" w:afterAutospacing="1"/>
      </w:pPr>
      <w:r>
        <w:t>Es la relación entre el número de elementos almacenados en la tabla y el tamaño de la tabla.</w:t>
      </w:r>
    </w:p>
    <w:p w14:paraId="1FCD5E2C" w14:textId="77777777" w:rsidR="00687ECE" w:rsidRDefault="00687ECE" w:rsidP="00687ECE">
      <w:pPr>
        <w:numPr>
          <w:ilvl w:val="1"/>
          <w:numId w:val="2"/>
        </w:numPr>
        <w:spacing w:before="100" w:beforeAutospacing="1" w:after="100" w:afterAutospacing="1"/>
      </w:pPr>
      <w:r>
        <w:t xml:space="preserve">Se calcula como </w:t>
      </w:r>
      <w:r>
        <w:rPr>
          <w:rStyle w:val="katex-mathml"/>
        </w:rPr>
        <w:t>α=nm\alpha = \frac{n}{m}</w:t>
      </w:r>
      <w:r>
        <w:rPr>
          <w:rStyle w:val="mord"/>
        </w:rPr>
        <w:t>α</w:t>
      </w:r>
      <w:r>
        <w:rPr>
          <w:rStyle w:val="mrel"/>
        </w:rPr>
        <w:t>=</w:t>
      </w:r>
      <w:r>
        <w:rPr>
          <w:rStyle w:val="mord"/>
        </w:rPr>
        <w:t>mn</w:t>
      </w:r>
      <w:r>
        <w:rPr>
          <w:rStyle w:val="vlist-s"/>
        </w:rPr>
        <w:t>​</w:t>
      </w:r>
      <w:r>
        <w:t xml:space="preserve">, donde </w:t>
      </w:r>
      <w:r>
        <w:rPr>
          <w:rStyle w:val="katex-mathml"/>
        </w:rPr>
        <w:t>nn</w:t>
      </w:r>
      <w:r>
        <w:rPr>
          <w:rStyle w:val="mord"/>
        </w:rPr>
        <w:t>n</w:t>
      </w:r>
      <w:r>
        <w:t xml:space="preserve"> es el número de elementos y </w:t>
      </w:r>
      <w:r>
        <w:rPr>
          <w:rStyle w:val="katex-mathml"/>
        </w:rPr>
        <w:t>mm</w:t>
      </w:r>
      <w:r>
        <w:rPr>
          <w:rStyle w:val="mord"/>
        </w:rPr>
        <w:t>m</w:t>
      </w:r>
      <w:r>
        <w:t xml:space="preserve"> es el tamaño de la tabla.</w:t>
      </w:r>
    </w:p>
    <w:p w14:paraId="24A27C67" w14:textId="77777777" w:rsidR="00687ECE" w:rsidRDefault="00687ECE" w:rsidP="00687ECE">
      <w:pPr>
        <w:numPr>
          <w:ilvl w:val="1"/>
          <w:numId w:val="2"/>
        </w:numPr>
        <w:spacing w:before="100" w:beforeAutospacing="1" w:after="100" w:afterAutospacing="1"/>
      </w:pPr>
      <w:r>
        <w:t>Un factor de carga alto puede llevar a más colisiones y peor rendimiento.</w:t>
      </w:r>
    </w:p>
    <w:p w14:paraId="088B3AA9" w14:textId="77777777" w:rsidR="00687ECE" w:rsidRDefault="00687ECE" w:rsidP="00687ECE">
      <w:pPr>
        <w:pStyle w:val="Ttulo3"/>
      </w:pPr>
      <w:r>
        <w:t>Técnicas para Evitar Colisiones</w:t>
      </w:r>
    </w:p>
    <w:p w14:paraId="6056248F" w14:textId="77777777" w:rsidR="00687ECE" w:rsidRDefault="00687ECE" w:rsidP="00687ECE">
      <w:pPr>
        <w:pStyle w:val="NormalWeb"/>
        <w:numPr>
          <w:ilvl w:val="0"/>
          <w:numId w:val="3"/>
        </w:numPr>
      </w:pPr>
      <w:r>
        <w:rPr>
          <w:rStyle w:val="Textoennegrita"/>
        </w:rPr>
        <w:t>Encadenamiento (Chaining)</w:t>
      </w:r>
      <w:r>
        <w:t>:</w:t>
      </w:r>
    </w:p>
    <w:p w14:paraId="63C56082" w14:textId="77777777" w:rsidR="00687ECE" w:rsidRDefault="00687ECE" w:rsidP="00687ECE">
      <w:pPr>
        <w:numPr>
          <w:ilvl w:val="1"/>
          <w:numId w:val="3"/>
        </w:numPr>
        <w:spacing w:before="100" w:beforeAutospacing="1" w:after="100" w:afterAutospacing="1"/>
      </w:pPr>
      <w:r>
        <w:t>Cada posición de la tabla apunta a una lista enlazada que contiene todos los elementos que han sido asignados a esa posición.</w:t>
      </w:r>
    </w:p>
    <w:p w14:paraId="26143DE9" w14:textId="77777777" w:rsidR="00687ECE" w:rsidRDefault="00687ECE" w:rsidP="00687ECE">
      <w:pPr>
        <w:numPr>
          <w:ilvl w:val="1"/>
          <w:numId w:val="3"/>
        </w:numPr>
        <w:spacing w:before="100" w:beforeAutospacing="1" w:after="100" w:afterAutospacing="1"/>
      </w:pPr>
      <w:r>
        <w:t>Las colisiones se manejan añadiendo el nuevo elemento a la lista.</w:t>
      </w:r>
    </w:p>
    <w:p w14:paraId="0D20D40B" w14:textId="77777777" w:rsidR="00687ECE" w:rsidRDefault="00687ECE">
      <w:pPr>
        <w:rPr>
          <w:rStyle w:val="Textoennegrita"/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>
        <w:rPr>
          <w:rStyle w:val="Textoennegrita"/>
        </w:rPr>
        <w:br w:type="page"/>
      </w:r>
    </w:p>
    <w:p w14:paraId="7197CF96" w14:textId="6457889D" w:rsidR="00687ECE" w:rsidRDefault="00687ECE" w:rsidP="00687ECE">
      <w:pPr>
        <w:pStyle w:val="NormalWeb"/>
        <w:numPr>
          <w:ilvl w:val="0"/>
          <w:numId w:val="3"/>
        </w:numPr>
      </w:pPr>
      <w:r>
        <w:rPr>
          <w:rStyle w:val="Textoennegrita"/>
        </w:rPr>
        <w:lastRenderedPageBreak/>
        <w:t>Direccionamiento Abierto (Open Addressing)</w:t>
      </w:r>
      <w:r>
        <w:t>:</w:t>
      </w:r>
    </w:p>
    <w:p w14:paraId="68039351" w14:textId="77777777" w:rsidR="00687ECE" w:rsidRDefault="00687ECE" w:rsidP="00687ECE">
      <w:pPr>
        <w:numPr>
          <w:ilvl w:val="1"/>
          <w:numId w:val="3"/>
        </w:numPr>
        <w:spacing w:before="100" w:beforeAutospacing="1" w:after="100" w:afterAutospacing="1"/>
      </w:pPr>
      <w:r>
        <w:t>Todos los elementos se almacenan dentro de la propia tabla.</w:t>
      </w:r>
    </w:p>
    <w:p w14:paraId="6C3784EE" w14:textId="77777777" w:rsidR="00687ECE" w:rsidRDefault="00687ECE" w:rsidP="00687ECE">
      <w:pPr>
        <w:numPr>
          <w:ilvl w:val="1"/>
          <w:numId w:val="3"/>
        </w:numPr>
        <w:spacing w:before="100" w:beforeAutospacing="1" w:after="100" w:afterAutospacing="1"/>
      </w:pPr>
      <w:r>
        <w:t>Si hay una colisión, se busca otra posición utilizando técnicas como:</w:t>
      </w:r>
    </w:p>
    <w:p w14:paraId="28F39DFE" w14:textId="77777777" w:rsidR="00687ECE" w:rsidRDefault="00687ECE" w:rsidP="00687ECE">
      <w:pPr>
        <w:numPr>
          <w:ilvl w:val="2"/>
          <w:numId w:val="3"/>
        </w:numPr>
        <w:spacing w:before="100" w:beforeAutospacing="1" w:after="100" w:afterAutospacing="1"/>
      </w:pPr>
      <w:r>
        <w:rPr>
          <w:rStyle w:val="Textoennegrita"/>
        </w:rPr>
        <w:t>Linear Probing</w:t>
      </w:r>
      <w:r>
        <w:t>: Se revisan las siguientes posiciones secuenciales hasta encontrar una vacía.</w:t>
      </w:r>
    </w:p>
    <w:p w14:paraId="2500D2BF" w14:textId="77777777" w:rsidR="00687ECE" w:rsidRDefault="00687ECE" w:rsidP="00687ECE">
      <w:pPr>
        <w:numPr>
          <w:ilvl w:val="2"/>
          <w:numId w:val="3"/>
        </w:numPr>
        <w:spacing w:before="100" w:beforeAutospacing="1" w:after="100" w:afterAutospacing="1"/>
      </w:pPr>
      <w:r>
        <w:rPr>
          <w:rStyle w:val="Textoennegrita"/>
        </w:rPr>
        <w:t>Quadratic Probing</w:t>
      </w:r>
      <w:r>
        <w:t>: Se revisan posiciones con incrementos cuadráticos.</w:t>
      </w:r>
    </w:p>
    <w:p w14:paraId="2BA1A914" w14:textId="77777777" w:rsidR="00687ECE" w:rsidRDefault="00687ECE" w:rsidP="00687ECE">
      <w:pPr>
        <w:numPr>
          <w:ilvl w:val="2"/>
          <w:numId w:val="3"/>
        </w:numPr>
        <w:spacing w:before="100" w:beforeAutospacing="1" w:after="100" w:afterAutospacing="1"/>
      </w:pPr>
      <w:r>
        <w:rPr>
          <w:rStyle w:val="Textoennegrita"/>
        </w:rPr>
        <w:t>Double Hashing</w:t>
      </w:r>
      <w:r>
        <w:t>: Se utiliza una segunda función hash para determinar el incremento al buscar una nueva posición.</w:t>
      </w:r>
    </w:p>
    <w:p w14:paraId="73E026E0" w14:textId="77777777" w:rsidR="00687ECE" w:rsidRDefault="00687ECE" w:rsidP="00687ECE">
      <w:pPr>
        <w:pStyle w:val="Ttulo3"/>
      </w:pPr>
      <w:r>
        <w:t>Importancia del Factor de Carga en el Rendimiento</w:t>
      </w:r>
    </w:p>
    <w:p w14:paraId="79404B91" w14:textId="77777777" w:rsidR="00687ECE" w:rsidRDefault="00687ECE" w:rsidP="00687ECE">
      <w:pPr>
        <w:numPr>
          <w:ilvl w:val="0"/>
          <w:numId w:val="4"/>
        </w:numPr>
        <w:spacing w:before="100" w:beforeAutospacing="1" w:after="100" w:afterAutospacing="1"/>
      </w:pPr>
      <w:r>
        <w:t>Un factor de carga bajo implica que hay mucho espacio libre en la tabla, lo que generalmente resulta en menos colisiones y una mejor performance.</w:t>
      </w:r>
    </w:p>
    <w:p w14:paraId="32A004F8" w14:textId="77777777" w:rsidR="00687ECE" w:rsidRDefault="00687ECE" w:rsidP="00687ECE">
      <w:pPr>
        <w:numPr>
          <w:ilvl w:val="0"/>
          <w:numId w:val="4"/>
        </w:numPr>
        <w:spacing w:before="100" w:beforeAutospacing="1" w:after="100" w:afterAutospacing="1"/>
      </w:pPr>
      <w:r>
        <w:t>Sin embargo, mantener un factor de carga extremadamente bajo puede ser ineficiente en términos de memoria.</w:t>
      </w:r>
    </w:p>
    <w:p w14:paraId="3FEB6B58" w14:textId="77777777" w:rsidR="00687ECE" w:rsidRDefault="00687ECE" w:rsidP="00687ECE">
      <w:pPr>
        <w:numPr>
          <w:ilvl w:val="0"/>
          <w:numId w:val="4"/>
        </w:numPr>
        <w:spacing w:before="100" w:beforeAutospacing="1" w:after="100" w:afterAutospacing="1"/>
      </w:pPr>
      <w:r>
        <w:t>Un factor de carga alto puede causar muchas colisiones, lo que afecta negativamente el rendimiento en términos de tiempo de búsqueda, inserción y eliminación.</w:t>
      </w:r>
    </w:p>
    <w:p w14:paraId="4581F339" w14:textId="77777777" w:rsidR="00687ECE" w:rsidRDefault="00687ECE" w:rsidP="00687ECE">
      <w:pPr>
        <w:numPr>
          <w:ilvl w:val="0"/>
          <w:numId w:val="4"/>
        </w:numPr>
        <w:spacing w:before="100" w:beforeAutospacing="1" w:after="100" w:afterAutospacing="1"/>
      </w:pPr>
      <w:r>
        <w:t xml:space="preserve">Por lo tanto, es importante encontrar un equilibrio y, a menudo, se utilizan técnicas como </w:t>
      </w:r>
      <w:r>
        <w:rPr>
          <w:rStyle w:val="Textoennegrita"/>
        </w:rPr>
        <w:t>rehashing</w:t>
      </w:r>
      <w:r>
        <w:t xml:space="preserve"> (reconstrucción de la tabla con un tamaño mayor) cuando el factor de carga supera un umbral específico.</w:t>
      </w:r>
    </w:p>
    <w:p w14:paraId="255CACE6" w14:textId="77777777" w:rsidR="00687ECE" w:rsidRDefault="00687ECE" w:rsidP="00687ECE">
      <w:pPr>
        <w:pStyle w:val="Ttulo3"/>
      </w:pPr>
      <w:r>
        <w:t>Estructuras de Datos Relacionadas</w:t>
      </w:r>
    </w:p>
    <w:p w14:paraId="6F61A933" w14:textId="77777777" w:rsidR="00687ECE" w:rsidRDefault="00687ECE" w:rsidP="00687ECE">
      <w:pPr>
        <w:pStyle w:val="NormalWeb"/>
        <w:numPr>
          <w:ilvl w:val="0"/>
          <w:numId w:val="5"/>
        </w:numPr>
      </w:pPr>
      <w:r>
        <w:rPr>
          <w:rStyle w:val="Textoennegrita"/>
        </w:rPr>
        <w:t>Diccionarios</w:t>
      </w:r>
      <w:r>
        <w:t>:</w:t>
      </w:r>
    </w:p>
    <w:p w14:paraId="10A50BD5" w14:textId="77777777" w:rsidR="00687ECE" w:rsidRDefault="00687ECE" w:rsidP="00687ECE">
      <w:pPr>
        <w:numPr>
          <w:ilvl w:val="1"/>
          <w:numId w:val="5"/>
        </w:numPr>
        <w:spacing w:before="100" w:beforeAutospacing="1" w:after="100" w:afterAutospacing="1"/>
      </w:pPr>
      <w:r>
        <w:t>En muchos lenguajes de programación, los diccionarios (o mapas) están implementados utilizando tablas hash.</w:t>
      </w:r>
    </w:p>
    <w:p w14:paraId="26C39910" w14:textId="77777777" w:rsidR="00687ECE" w:rsidRDefault="00687ECE" w:rsidP="00687ECE">
      <w:pPr>
        <w:pStyle w:val="NormalWeb"/>
        <w:numPr>
          <w:ilvl w:val="0"/>
          <w:numId w:val="5"/>
        </w:numPr>
      </w:pPr>
      <w:r>
        <w:rPr>
          <w:rStyle w:val="Textoennegrita"/>
        </w:rPr>
        <w:t>Sets (Conjuntos)</w:t>
      </w:r>
      <w:r>
        <w:t>:</w:t>
      </w:r>
    </w:p>
    <w:p w14:paraId="38D3B482" w14:textId="77777777" w:rsidR="00687ECE" w:rsidRDefault="00687ECE" w:rsidP="00687ECE">
      <w:pPr>
        <w:numPr>
          <w:ilvl w:val="1"/>
          <w:numId w:val="5"/>
        </w:numPr>
        <w:spacing w:before="100" w:beforeAutospacing="1" w:after="100" w:afterAutospacing="1"/>
      </w:pPr>
      <w:r>
        <w:t>Los conjuntos, que almacenan elementos únicos, también se implementan comúnmente con tablas hash.</w:t>
      </w:r>
    </w:p>
    <w:p w14:paraId="2CC0B3D2" w14:textId="77777777" w:rsidR="00687ECE" w:rsidRDefault="00687ECE" w:rsidP="00687ECE">
      <w:pPr>
        <w:pStyle w:val="NormalWeb"/>
        <w:numPr>
          <w:ilvl w:val="0"/>
          <w:numId w:val="5"/>
        </w:numPr>
      </w:pPr>
      <w:r>
        <w:rPr>
          <w:rStyle w:val="Textoennegrita"/>
        </w:rPr>
        <w:t>Tries</w:t>
      </w:r>
      <w:r>
        <w:t>:</w:t>
      </w:r>
    </w:p>
    <w:p w14:paraId="77BF5BE6" w14:textId="77777777" w:rsidR="00687ECE" w:rsidRDefault="00687ECE" w:rsidP="00687ECE">
      <w:pPr>
        <w:numPr>
          <w:ilvl w:val="1"/>
          <w:numId w:val="5"/>
        </w:numPr>
        <w:spacing w:before="100" w:beforeAutospacing="1" w:after="100" w:afterAutospacing="1"/>
      </w:pPr>
      <w:r>
        <w:t>Son árboles digitales que se utilizan para almacenar un conjunto de cadenas, donde las cadenas se organizan en nodos del árbol.</w:t>
      </w:r>
    </w:p>
    <w:p w14:paraId="033573E1" w14:textId="77777777" w:rsidR="00687ECE" w:rsidRDefault="00687ECE" w:rsidP="00687ECE">
      <w:pPr>
        <w:numPr>
          <w:ilvl w:val="1"/>
          <w:numId w:val="5"/>
        </w:numPr>
        <w:spacing w:before="100" w:beforeAutospacing="1" w:after="100" w:afterAutospacing="1"/>
      </w:pPr>
      <w:r>
        <w:t>Aunque no están directamente relacionadas con tablas hash, son otra forma eficiente de almacenar y buscar claves.</w:t>
      </w:r>
    </w:p>
    <w:p w14:paraId="34AB32D1" w14:textId="77777777" w:rsidR="00687ECE" w:rsidRDefault="00687ECE" w:rsidP="00687ECE">
      <w:pPr>
        <w:pStyle w:val="NormalWeb"/>
        <w:numPr>
          <w:ilvl w:val="0"/>
          <w:numId w:val="5"/>
        </w:numPr>
      </w:pPr>
      <w:r>
        <w:rPr>
          <w:rStyle w:val="Textoennegrita"/>
        </w:rPr>
        <w:t>Bloom Filters</w:t>
      </w:r>
      <w:r>
        <w:t>:</w:t>
      </w:r>
    </w:p>
    <w:p w14:paraId="26C9389F" w14:textId="77777777" w:rsidR="00687ECE" w:rsidRDefault="00687ECE" w:rsidP="00687ECE">
      <w:pPr>
        <w:numPr>
          <w:ilvl w:val="1"/>
          <w:numId w:val="5"/>
        </w:numPr>
        <w:spacing w:before="100" w:beforeAutospacing="1" w:after="100" w:afterAutospacing="1"/>
      </w:pPr>
      <w:r>
        <w:t>Son una estructura de datos probabilística que utiliza múltiples funciones hash para verificar si un elemento pertenece a un conjunto.</w:t>
      </w:r>
    </w:p>
    <w:p w14:paraId="108DFB30" w14:textId="77777777" w:rsidR="00687ECE" w:rsidRDefault="00687ECE" w:rsidP="00687ECE">
      <w:pPr>
        <w:numPr>
          <w:ilvl w:val="1"/>
          <w:numId w:val="5"/>
        </w:numPr>
        <w:spacing w:before="100" w:beforeAutospacing="1" w:after="100" w:afterAutospacing="1"/>
      </w:pPr>
      <w:r>
        <w:t>No permiten eliminación y pueden dar falsos positivos, pero no falsos negativos, lo que las hace eficientes en espacio y tiempo para ciertos tipos de aplicaciones.</w:t>
      </w:r>
    </w:p>
    <w:p w14:paraId="31EA2898" w14:textId="77777777" w:rsidR="00687ECE" w:rsidRDefault="00687ECE" w:rsidP="00687ECE">
      <w:pPr>
        <w:pStyle w:val="Ttulo3"/>
      </w:pPr>
      <w:r>
        <w:t>Conclusión</w:t>
      </w:r>
    </w:p>
    <w:p w14:paraId="7F2425FB" w14:textId="77777777" w:rsidR="00687ECE" w:rsidRDefault="00687ECE" w:rsidP="00687ECE">
      <w:pPr>
        <w:pStyle w:val="NormalWeb"/>
      </w:pPr>
      <w:r>
        <w:t>Las tablas hash son una herramienta fundamental en la informática por su eficiencia en las operaciones de búsqueda, inserción y eliminación. Entender cómo funcionan, cómo manejar colisiones y la importancia del factor de carga es crucial para optimizar su rendimiento. Además, conocer estructuras de datos relacionadas amplía las opciones disponibles para resolver problemas específicos de manera eficiente.</w:t>
      </w:r>
    </w:p>
    <w:p w14:paraId="265F3D26" w14:textId="581043F9" w:rsidR="0087605E" w:rsidRPr="005D5CC3" w:rsidRDefault="0087605E" w:rsidP="00687ECE">
      <w:pPr>
        <w:rPr>
          <w:noProof/>
          <w:sz w:val="24"/>
          <w:szCs w:val="24"/>
        </w:rPr>
      </w:pPr>
    </w:p>
    <w:sectPr w:rsidR="0087605E" w:rsidRPr="005D5CC3" w:rsidSect="000048D5">
      <w:headerReference w:type="default" r:id="rId14"/>
      <w:footerReference w:type="default" r:id="rId15"/>
      <w:pgSz w:w="12240" w:h="15840"/>
      <w:pgMar w:top="720" w:right="936" w:bottom="720" w:left="936" w:header="0" w:footer="289" w:gutter="0"/>
      <w:pgNumType w:start="1"/>
      <w:cols w:space="720"/>
      <w:docGrid w:linePitch="3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73F4AB" w14:textId="77777777" w:rsidR="00AC2E44" w:rsidRDefault="00AC2E44">
      <w:r>
        <w:separator/>
      </w:r>
    </w:p>
    <w:p w14:paraId="177E3138" w14:textId="77777777" w:rsidR="00AC2E44" w:rsidRDefault="00AC2E44"/>
  </w:endnote>
  <w:endnote w:type="continuationSeparator" w:id="0">
    <w:p w14:paraId="4132FEEC" w14:textId="77777777" w:rsidR="00AC2E44" w:rsidRDefault="00AC2E44">
      <w:r>
        <w:continuationSeparator/>
      </w:r>
    </w:p>
    <w:p w14:paraId="5C6A8584" w14:textId="77777777" w:rsidR="00AC2E44" w:rsidRDefault="00AC2E44"/>
  </w:endnote>
  <w:endnote w:type="continuationNotice" w:id="1">
    <w:p w14:paraId="3CFB84B4" w14:textId="77777777" w:rsidR="00AC2E44" w:rsidRDefault="00AC2E4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5A126050" w14:textId="17FE9E3E" w:rsidR="00DF027C" w:rsidRDefault="00DF027C" w:rsidP="002D2186">
        <w:pPr>
          <w:pStyle w:val="Piedepgina"/>
          <w:jc w:val="right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0E05B40F" w14:textId="1997E914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C94900" w14:textId="77777777" w:rsidR="00AC2E44" w:rsidRDefault="00AC2E44">
      <w:r>
        <w:separator/>
      </w:r>
    </w:p>
    <w:p w14:paraId="08024B36" w14:textId="77777777" w:rsidR="00AC2E44" w:rsidRDefault="00AC2E44"/>
  </w:footnote>
  <w:footnote w:type="continuationSeparator" w:id="0">
    <w:p w14:paraId="790E5F53" w14:textId="77777777" w:rsidR="00AC2E44" w:rsidRDefault="00AC2E44">
      <w:r>
        <w:continuationSeparator/>
      </w:r>
    </w:p>
    <w:p w14:paraId="376BF8AD" w14:textId="77777777" w:rsidR="00AC2E44" w:rsidRDefault="00AC2E44"/>
  </w:footnote>
  <w:footnote w:type="continuationNotice" w:id="1">
    <w:p w14:paraId="79B2EC4C" w14:textId="77777777" w:rsidR="00AC2E44" w:rsidRDefault="00AC2E4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301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301"/>
    </w:tblGrid>
    <w:tr w:rsidR="0078318D" w:rsidRPr="0078318D" w14:paraId="6F2D1176" w14:textId="77777777" w:rsidTr="002D2186">
      <w:trPr>
        <w:trHeight w:val="1160"/>
      </w:trPr>
      <w:tc>
        <w:tcPr>
          <w:tcW w:w="10301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3831F266" w14:textId="0FF37C5A" w:rsidR="00D077E9" w:rsidRPr="0078318D" w:rsidRDefault="00371DA5">
          <w:pPr>
            <w:pStyle w:val="Encabezado"/>
            <w:rPr>
              <w:noProof/>
              <w:color w:val="2665F0" w:themeColor="text2" w:themeTint="99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0AF64624" wp14:editId="32C9D240">
                <wp:simplePos x="0" y="0"/>
                <wp:positionH relativeFrom="margin">
                  <wp:posOffset>-70338</wp:posOffset>
                </wp:positionH>
                <wp:positionV relativeFrom="paragraph">
                  <wp:posOffset>63256</wp:posOffset>
                </wp:positionV>
                <wp:extent cx="2208627" cy="642734"/>
                <wp:effectExtent l="0" t="0" r="1270" b="5080"/>
                <wp:wrapNone/>
                <wp:docPr id="13" name="Imagen 13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n 11" descr="Texto&#10;&#10;Descripción generada automá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08627" cy="6427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2F03D6FA" w14:textId="4FBA68D6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040B1"/>
    <w:multiLevelType w:val="multilevel"/>
    <w:tmpl w:val="F5AC6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1935AC"/>
    <w:multiLevelType w:val="multilevel"/>
    <w:tmpl w:val="A9162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2861F8"/>
    <w:multiLevelType w:val="multilevel"/>
    <w:tmpl w:val="48C04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BC2A36"/>
    <w:multiLevelType w:val="multilevel"/>
    <w:tmpl w:val="1EA02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FC5F45"/>
    <w:multiLevelType w:val="multilevel"/>
    <w:tmpl w:val="4DB69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39716568">
    <w:abstractNumId w:val="4"/>
  </w:num>
  <w:num w:numId="2" w16cid:durableId="321587593">
    <w:abstractNumId w:val="0"/>
  </w:num>
  <w:num w:numId="3" w16cid:durableId="1540623224">
    <w:abstractNumId w:val="1"/>
  </w:num>
  <w:num w:numId="4" w16cid:durableId="1256284070">
    <w:abstractNumId w:val="2"/>
  </w:num>
  <w:num w:numId="5" w16cid:durableId="20885736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E44"/>
    <w:rsid w:val="000048D5"/>
    <w:rsid w:val="00006A36"/>
    <w:rsid w:val="00006A44"/>
    <w:rsid w:val="0002482E"/>
    <w:rsid w:val="00050324"/>
    <w:rsid w:val="00070B53"/>
    <w:rsid w:val="000747A0"/>
    <w:rsid w:val="0008326E"/>
    <w:rsid w:val="0008569C"/>
    <w:rsid w:val="000959B4"/>
    <w:rsid w:val="000A0150"/>
    <w:rsid w:val="000A26CF"/>
    <w:rsid w:val="000B07F8"/>
    <w:rsid w:val="000B7ACB"/>
    <w:rsid w:val="000C3C4C"/>
    <w:rsid w:val="000C63EE"/>
    <w:rsid w:val="000D42EF"/>
    <w:rsid w:val="000D6F2C"/>
    <w:rsid w:val="000E63C9"/>
    <w:rsid w:val="000F7767"/>
    <w:rsid w:val="00101361"/>
    <w:rsid w:val="001061BD"/>
    <w:rsid w:val="00115A03"/>
    <w:rsid w:val="001303C9"/>
    <w:rsid w:val="00130E9D"/>
    <w:rsid w:val="00144B4A"/>
    <w:rsid w:val="00150A6D"/>
    <w:rsid w:val="00174061"/>
    <w:rsid w:val="00184ED6"/>
    <w:rsid w:val="00185B35"/>
    <w:rsid w:val="001F2BC8"/>
    <w:rsid w:val="001F5F6B"/>
    <w:rsid w:val="00215BAD"/>
    <w:rsid w:val="00227F4A"/>
    <w:rsid w:val="00243EBC"/>
    <w:rsid w:val="00246A35"/>
    <w:rsid w:val="00265051"/>
    <w:rsid w:val="00267571"/>
    <w:rsid w:val="00284348"/>
    <w:rsid w:val="002A10A8"/>
    <w:rsid w:val="002A721F"/>
    <w:rsid w:val="002C58C8"/>
    <w:rsid w:val="002D2186"/>
    <w:rsid w:val="002F51F5"/>
    <w:rsid w:val="0030777E"/>
    <w:rsid w:val="00312137"/>
    <w:rsid w:val="00330359"/>
    <w:rsid w:val="0033762F"/>
    <w:rsid w:val="00340082"/>
    <w:rsid w:val="00360494"/>
    <w:rsid w:val="00366C7E"/>
    <w:rsid w:val="00371DA5"/>
    <w:rsid w:val="00374F7A"/>
    <w:rsid w:val="00384EA3"/>
    <w:rsid w:val="003A39A1"/>
    <w:rsid w:val="003C2191"/>
    <w:rsid w:val="003D23A3"/>
    <w:rsid w:val="003D3863"/>
    <w:rsid w:val="004110DE"/>
    <w:rsid w:val="00434D9D"/>
    <w:rsid w:val="0044085A"/>
    <w:rsid w:val="0048151C"/>
    <w:rsid w:val="00484698"/>
    <w:rsid w:val="00491EF2"/>
    <w:rsid w:val="004B21A5"/>
    <w:rsid w:val="004E5FEE"/>
    <w:rsid w:val="005037F0"/>
    <w:rsid w:val="00512F03"/>
    <w:rsid w:val="00516A86"/>
    <w:rsid w:val="005275F6"/>
    <w:rsid w:val="005346EA"/>
    <w:rsid w:val="005449FC"/>
    <w:rsid w:val="005556B9"/>
    <w:rsid w:val="00567B1C"/>
    <w:rsid w:val="00572102"/>
    <w:rsid w:val="005D58EA"/>
    <w:rsid w:val="005D5CC3"/>
    <w:rsid w:val="005E325A"/>
    <w:rsid w:val="005F1BB0"/>
    <w:rsid w:val="005F5F77"/>
    <w:rsid w:val="00633335"/>
    <w:rsid w:val="006344D6"/>
    <w:rsid w:val="00656C4D"/>
    <w:rsid w:val="0066019C"/>
    <w:rsid w:val="00687ECE"/>
    <w:rsid w:val="006E45E3"/>
    <w:rsid w:val="006E5716"/>
    <w:rsid w:val="007302B3"/>
    <w:rsid w:val="00730733"/>
    <w:rsid w:val="007309A6"/>
    <w:rsid w:val="00730E3A"/>
    <w:rsid w:val="00736AAF"/>
    <w:rsid w:val="007400FE"/>
    <w:rsid w:val="00740AF2"/>
    <w:rsid w:val="00765B2A"/>
    <w:rsid w:val="00777BED"/>
    <w:rsid w:val="0078318D"/>
    <w:rsid w:val="00783A34"/>
    <w:rsid w:val="007C6B52"/>
    <w:rsid w:val="007D16C5"/>
    <w:rsid w:val="007D299B"/>
    <w:rsid w:val="007F2E44"/>
    <w:rsid w:val="00805B13"/>
    <w:rsid w:val="0084526E"/>
    <w:rsid w:val="00862FE4"/>
    <w:rsid w:val="0086389A"/>
    <w:rsid w:val="0087605E"/>
    <w:rsid w:val="008941AE"/>
    <w:rsid w:val="008B1FEE"/>
    <w:rsid w:val="00903C32"/>
    <w:rsid w:val="009166B3"/>
    <w:rsid w:val="00916B16"/>
    <w:rsid w:val="009173B9"/>
    <w:rsid w:val="0093335D"/>
    <w:rsid w:val="0093613E"/>
    <w:rsid w:val="00943026"/>
    <w:rsid w:val="0094320D"/>
    <w:rsid w:val="0096119F"/>
    <w:rsid w:val="00966B81"/>
    <w:rsid w:val="00977710"/>
    <w:rsid w:val="00977F79"/>
    <w:rsid w:val="009B28C0"/>
    <w:rsid w:val="009C1627"/>
    <w:rsid w:val="009C7720"/>
    <w:rsid w:val="009F60C6"/>
    <w:rsid w:val="00A05AE5"/>
    <w:rsid w:val="00A207D5"/>
    <w:rsid w:val="00A23AFA"/>
    <w:rsid w:val="00A31B3E"/>
    <w:rsid w:val="00A532F3"/>
    <w:rsid w:val="00A5458F"/>
    <w:rsid w:val="00A6189E"/>
    <w:rsid w:val="00A619B5"/>
    <w:rsid w:val="00A8489E"/>
    <w:rsid w:val="00AB02A7"/>
    <w:rsid w:val="00AB22D7"/>
    <w:rsid w:val="00AC29F3"/>
    <w:rsid w:val="00AC2E44"/>
    <w:rsid w:val="00AE015E"/>
    <w:rsid w:val="00AE29D9"/>
    <w:rsid w:val="00B15CB2"/>
    <w:rsid w:val="00B231E5"/>
    <w:rsid w:val="00B25BE1"/>
    <w:rsid w:val="00B6038C"/>
    <w:rsid w:val="00B63701"/>
    <w:rsid w:val="00B86A5D"/>
    <w:rsid w:val="00B9722F"/>
    <w:rsid w:val="00BF0702"/>
    <w:rsid w:val="00C02B87"/>
    <w:rsid w:val="00C069C4"/>
    <w:rsid w:val="00C4086D"/>
    <w:rsid w:val="00C45A55"/>
    <w:rsid w:val="00C60A7A"/>
    <w:rsid w:val="00C622A7"/>
    <w:rsid w:val="00C63E6E"/>
    <w:rsid w:val="00C85237"/>
    <w:rsid w:val="00CA1896"/>
    <w:rsid w:val="00CA2980"/>
    <w:rsid w:val="00CA7ADD"/>
    <w:rsid w:val="00CB5B28"/>
    <w:rsid w:val="00CC6C4D"/>
    <w:rsid w:val="00CF5371"/>
    <w:rsid w:val="00D02600"/>
    <w:rsid w:val="00D0323A"/>
    <w:rsid w:val="00D0559F"/>
    <w:rsid w:val="00D064B5"/>
    <w:rsid w:val="00D077E9"/>
    <w:rsid w:val="00D308AC"/>
    <w:rsid w:val="00D34957"/>
    <w:rsid w:val="00D42CB7"/>
    <w:rsid w:val="00D5413D"/>
    <w:rsid w:val="00D570A9"/>
    <w:rsid w:val="00D70D02"/>
    <w:rsid w:val="00D76979"/>
    <w:rsid w:val="00D770C7"/>
    <w:rsid w:val="00D86945"/>
    <w:rsid w:val="00D90290"/>
    <w:rsid w:val="00DB4725"/>
    <w:rsid w:val="00DC706A"/>
    <w:rsid w:val="00DD152F"/>
    <w:rsid w:val="00DD2C0B"/>
    <w:rsid w:val="00DE213F"/>
    <w:rsid w:val="00DF027C"/>
    <w:rsid w:val="00E00A32"/>
    <w:rsid w:val="00E22ACD"/>
    <w:rsid w:val="00E2624B"/>
    <w:rsid w:val="00E30720"/>
    <w:rsid w:val="00E31D11"/>
    <w:rsid w:val="00E45CE0"/>
    <w:rsid w:val="00E620B0"/>
    <w:rsid w:val="00E640E4"/>
    <w:rsid w:val="00E81B40"/>
    <w:rsid w:val="00E9205E"/>
    <w:rsid w:val="00EC6AB2"/>
    <w:rsid w:val="00ED2A17"/>
    <w:rsid w:val="00EE1080"/>
    <w:rsid w:val="00EF555B"/>
    <w:rsid w:val="00F027BB"/>
    <w:rsid w:val="00F11DCF"/>
    <w:rsid w:val="00F162EA"/>
    <w:rsid w:val="00F2440E"/>
    <w:rsid w:val="00F31B25"/>
    <w:rsid w:val="00F46A41"/>
    <w:rsid w:val="00F5210F"/>
    <w:rsid w:val="00F52D27"/>
    <w:rsid w:val="00F73BBF"/>
    <w:rsid w:val="00F83527"/>
    <w:rsid w:val="00F8787E"/>
    <w:rsid w:val="00F9776C"/>
    <w:rsid w:val="00FA4D6C"/>
    <w:rsid w:val="00FB4E8B"/>
    <w:rsid w:val="00FC3187"/>
    <w:rsid w:val="00FC3B64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72215E59"/>
  <w15:docId w15:val="{8E2DB649-2ECC-4DAE-92E5-5E26B5FAE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5CC3"/>
  </w:style>
  <w:style w:type="paragraph" w:styleId="Ttulo1">
    <w:name w:val="heading 1"/>
    <w:basedOn w:val="Normal"/>
    <w:next w:val="Normal"/>
    <w:link w:val="Ttulo1Car"/>
    <w:uiPriority w:val="9"/>
    <w:qFormat/>
    <w:rsid w:val="005D5CC3"/>
    <w:pPr>
      <w:pBdr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pBdr>
      <w:shd w:val="clear" w:color="auto" w:fill="024F75" w:themeFill="accent1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D5CC3"/>
    <w:pPr>
      <w:pBdr>
        <w:top w:val="single" w:sz="24" w:space="0" w:color="B1E4FD" w:themeColor="accent1" w:themeTint="33"/>
        <w:left w:val="single" w:sz="24" w:space="0" w:color="B1E4FD" w:themeColor="accent1" w:themeTint="33"/>
        <w:bottom w:val="single" w:sz="24" w:space="0" w:color="B1E4FD" w:themeColor="accent1" w:themeTint="33"/>
        <w:right w:val="single" w:sz="24" w:space="0" w:color="B1E4FD" w:themeColor="accent1" w:themeTint="33"/>
      </w:pBdr>
      <w:shd w:val="clear" w:color="auto" w:fill="B1E4FD" w:themeFill="accent1" w:themeFillTint="33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D5CC3"/>
    <w:pPr>
      <w:pBdr>
        <w:top w:val="single" w:sz="6" w:space="2" w:color="024F75" w:themeColor="accent1"/>
      </w:pBdr>
      <w:spacing w:before="300"/>
      <w:outlineLvl w:val="2"/>
    </w:pPr>
    <w:rPr>
      <w:caps/>
      <w:color w:val="012639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D5CC3"/>
    <w:pPr>
      <w:pBdr>
        <w:top w:val="dotted" w:sz="6" w:space="2" w:color="024F75" w:themeColor="accent1"/>
      </w:pBdr>
      <w:spacing w:before="200"/>
      <w:outlineLvl w:val="3"/>
    </w:pPr>
    <w:rPr>
      <w:caps/>
      <w:color w:val="013A57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D5CC3"/>
    <w:pPr>
      <w:pBdr>
        <w:bottom w:val="single" w:sz="6" w:space="1" w:color="024F75" w:themeColor="accent1"/>
      </w:pBdr>
      <w:spacing w:before="200"/>
      <w:outlineLvl w:val="4"/>
    </w:pPr>
    <w:rPr>
      <w:caps/>
      <w:color w:val="013A57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D5CC3"/>
    <w:pPr>
      <w:pBdr>
        <w:bottom w:val="dotted" w:sz="6" w:space="1" w:color="024F75" w:themeColor="accent1"/>
      </w:pBdr>
      <w:spacing w:before="200"/>
      <w:outlineLvl w:val="5"/>
    </w:pPr>
    <w:rPr>
      <w:caps/>
      <w:color w:val="013A57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D5CC3"/>
    <w:pPr>
      <w:spacing w:before="200"/>
      <w:outlineLvl w:val="6"/>
    </w:pPr>
    <w:rPr>
      <w:caps/>
      <w:color w:val="013A57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D5CC3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D5CC3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5D5CC3"/>
    <w:rPr>
      <w:rFonts w:asciiTheme="majorHAnsi" w:eastAsiaTheme="majorEastAsia" w:hAnsiTheme="majorHAnsi" w:cstheme="majorBidi"/>
      <w:caps/>
      <w:color w:val="024F75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D5CC3"/>
    <w:rPr>
      <w:rFonts w:asciiTheme="majorHAnsi" w:eastAsiaTheme="majorEastAsia" w:hAnsiTheme="majorHAnsi" w:cstheme="majorBidi"/>
      <w:caps/>
      <w:color w:val="024F75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5D5CC3"/>
    <w:pPr>
      <w:spacing w:after="500"/>
    </w:pPr>
    <w:rPr>
      <w:caps/>
      <w:color w:val="3B33A1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5D5CC3"/>
    <w:rPr>
      <w:caps/>
      <w:color w:val="3B33A1" w:themeColor="text1" w:themeTint="A6"/>
      <w:spacing w:val="10"/>
      <w:sz w:val="21"/>
      <w:szCs w:val="21"/>
    </w:rPr>
  </w:style>
  <w:style w:type="character" w:customStyle="1" w:styleId="Ttulo1Car">
    <w:name w:val="Título 1 Car"/>
    <w:basedOn w:val="Fuentedeprrafopredeter"/>
    <w:link w:val="Ttulo1"/>
    <w:uiPriority w:val="9"/>
    <w:rsid w:val="005D5CC3"/>
    <w:rPr>
      <w:caps/>
      <w:color w:val="FFFFFF" w:themeColor="background1"/>
      <w:spacing w:val="15"/>
      <w:sz w:val="22"/>
      <w:szCs w:val="22"/>
      <w:shd w:val="clear" w:color="auto" w:fill="024F75" w:themeFill="accent1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rsid w:val="00B231E5"/>
    <w:pPr>
      <w:jc w:val="right"/>
    </w:pPr>
  </w:style>
  <w:style w:type="character" w:customStyle="1" w:styleId="Ttulo2Car">
    <w:name w:val="Título 2 Car"/>
    <w:basedOn w:val="Fuentedeprrafopredeter"/>
    <w:link w:val="Ttulo2"/>
    <w:uiPriority w:val="9"/>
    <w:rsid w:val="005D5CC3"/>
    <w:rPr>
      <w:caps/>
      <w:spacing w:val="15"/>
      <w:shd w:val="clear" w:color="auto" w:fill="B1E4FD" w:themeFill="accent1" w:themeFillTint="33"/>
    </w:rPr>
  </w:style>
  <w:style w:type="table" w:styleId="Tablaconcuadrcula">
    <w:name w:val="Table Grid"/>
    <w:basedOn w:val="Tablanormal"/>
    <w:uiPriority w:val="1"/>
    <w:rsid w:val="00FF16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rsid w:val="00DF027C"/>
    <w:rPr>
      <w:b/>
    </w:rPr>
  </w:style>
  <w:style w:type="paragraph" w:customStyle="1" w:styleId="Textodestacado">
    <w:name w:val="Texto destacado"/>
    <w:basedOn w:val="Normal"/>
    <w:link w:val="Carcterdetextodestacado"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D5CC3"/>
    <w:rPr>
      <w:caps/>
      <w:color w:val="012639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D5CC3"/>
    <w:rPr>
      <w:caps/>
      <w:color w:val="013A57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D5CC3"/>
    <w:rPr>
      <w:caps/>
      <w:color w:val="013A57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D5CC3"/>
    <w:rPr>
      <w:caps/>
      <w:color w:val="013A57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D5CC3"/>
    <w:rPr>
      <w:caps/>
      <w:color w:val="013A57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D5CC3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D5CC3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5D5CC3"/>
    <w:rPr>
      <w:b/>
      <w:bCs/>
      <w:color w:val="013A57" w:themeColor="accent1" w:themeShade="BF"/>
      <w:sz w:val="16"/>
      <w:szCs w:val="16"/>
    </w:rPr>
  </w:style>
  <w:style w:type="character" w:styleId="Textoennegrita">
    <w:name w:val="Strong"/>
    <w:uiPriority w:val="22"/>
    <w:qFormat/>
    <w:rsid w:val="005D5CC3"/>
    <w:rPr>
      <w:b/>
      <w:bCs/>
    </w:rPr>
  </w:style>
  <w:style w:type="character" w:styleId="nfasis">
    <w:name w:val="Emphasis"/>
    <w:uiPriority w:val="20"/>
    <w:qFormat/>
    <w:rsid w:val="005D5CC3"/>
    <w:rPr>
      <w:caps/>
      <w:color w:val="012639" w:themeColor="accent1" w:themeShade="7F"/>
      <w:spacing w:val="5"/>
    </w:rPr>
  </w:style>
  <w:style w:type="paragraph" w:styleId="Sinespaciado">
    <w:name w:val="No Spacing"/>
    <w:uiPriority w:val="1"/>
    <w:qFormat/>
    <w:rsid w:val="005D5CC3"/>
  </w:style>
  <w:style w:type="paragraph" w:styleId="Cita">
    <w:name w:val="Quote"/>
    <w:basedOn w:val="Normal"/>
    <w:next w:val="Normal"/>
    <w:link w:val="CitaCar"/>
    <w:uiPriority w:val="29"/>
    <w:qFormat/>
    <w:rsid w:val="005D5CC3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5D5CC3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D5CC3"/>
    <w:pPr>
      <w:spacing w:before="240" w:after="240"/>
      <w:ind w:left="1080" w:right="1080"/>
      <w:jc w:val="center"/>
    </w:pPr>
    <w:rPr>
      <w:color w:val="024F75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D5CC3"/>
    <w:rPr>
      <w:color w:val="024F75" w:themeColor="accent1"/>
      <w:sz w:val="24"/>
      <w:szCs w:val="24"/>
    </w:rPr>
  </w:style>
  <w:style w:type="character" w:styleId="nfasissutil">
    <w:name w:val="Subtle Emphasis"/>
    <w:uiPriority w:val="19"/>
    <w:qFormat/>
    <w:rsid w:val="005D5CC3"/>
    <w:rPr>
      <w:i/>
      <w:iCs/>
      <w:color w:val="012639" w:themeColor="accent1" w:themeShade="7F"/>
    </w:rPr>
  </w:style>
  <w:style w:type="character" w:styleId="nfasisintenso">
    <w:name w:val="Intense Emphasis"/>
    <w:uiPriority w:val="21"/>
    <w:qFormat/>
    <w:rsid w:val="005D5CC3"/>
    <w:rPr>
      <w:b/>
      <w:bCs/>
      <w:caps/>
      <w:color w:val="012639" w:themeColor="accent1" w:themeShade="7F"/>
      <w:spacing w:val="10"/>
    </w:rPr>
  </w:style>
  <w:style w:type="character" w:styleId="Referenciasutil">
    <w:name w:val="Subtle Reference"/>
    <w:uiPriority w:val="31"/>
    <w:qFormat/>
    <w:rsid w:val="005D5CC3"/>
    <w:rPr>
      <w:b/>
      <w:bCs/>
      <w:color w:val="024F75" w:themeColor="accent1"/>
    </w:rPr>
  </w:style>
  <w:style w:type="character" w:styleId="Referenciaintensa">
    <w:name w:val="Intense Reference"/>
    <w:uiPriority w:val="32"/>
    <w:qFormat/>
    <w:rsid w:val="005D5CC3"/>
    <w:rPr>
      <w:b/>
      <w:bCs/>
      <w:i/>
      <w:iCs/>
      <w:caps/>
      <w:color w:val="024F75" w:themeColor="accent1"/>
    </w:rPr>
  </w:style>
  <w:style w:type="character" w:styleId="Ttulodellibro">
    <w:name w:val="Book Title"/>
    <w:uiPriority w:val="33"/>
    <w:qFormat/>
    <w:rsid w:val="005D5CC3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5D5CC3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BF070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F0702"/>
    <w:pPr>
      <w:spacing w:after="100"/>
      <w:ind w:left="200"/>
    </w:pPr>
  </w:style>
  <w:style w:type="character" w:styleId="Hipervnculo">
    <w:name w:val="Hyperlink"/>
    <w:basedOn w:val="Fuentedeprrafopredeter"/>
    <w:uiPriority w:val="99"/>
    <w:unhideWhenUsed/>
    <w:rsid w:val="00BF0702"/>
    <w:rPr>
      <w:color w:val="3592C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87EC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GT" w:eastAsia="es-GT"/>
    </w:rPr>
  </w:style>
  <w:style w:type="character" w:customStyle="1" w:styleId="katex-mathml">
    <w:name w:val="katex-mathml"/>
    <w:basedOn w:val="Fuentedeprrafopredeter"/>
    <w:rsid w:val="00687ECE"/>
  </w:style>
  <w:style w:type="character" w:customStyle="1" w:styleId="mord">
    <w:name w:val="mord"/>
    <w:basedOn w:val="Fuentedeprrafopredeter"/>
    <w:rsid w:val="00687ECE"/>
  </w:style>
  <w:style w:type="character" w:customStyle="1" w:styleId="mrel">
    <w:name w:val="mrel"/>
    <w:basedOn w:val="Fuentedeprrafopredeter"/>
    <w:rsid w:val="00687ECE"/>
  </w:style>
  <w:style w:type="character" w:customStyle="1" w:styleId="vlist-s">
    <w:name w:val="vlist-s"/>
    <w:basedOn w:val="Fuentedeprrafopredeter"/>
    <w:rsid w:val="00687E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881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Gon\AppData\Local\Microsoft\Office\16.0\DTS\es-ES%7b4058A61A-1EB0-4F4F-B3E1-053E9FAD7D99%7d\%7b5F1E9F4E-5923-4525-BD2D-6F134BFF5082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D6D464-1B06-41B7-B354-794062BA3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{5F1E9F4E-5923-4525-BD2D-6F134BFF5082}tf16392850_win32.dotx</Template>
  <TotalTime>4</TotalTime>
  <Pages>3</Pages>
  <Words>662</Words>
  <Characters>3643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González</dc:creator>
  <cp:keywords/>
  <cp:lastModifiedBy>Luis González</cp:lastModifiedBy>
  <cp:revision>2</cp:revision>
  <cp:lastPrinted>2023-07-29T00:24:00Z</cp:lastPrinted>
  <dcterms:created xsi:type="dcterms:W3CDTF">2024-05-25T21:09:00Z</dcterms:created>
  <dcterms:modified xsi:type="dcterms:W3CDTF">2024-05-25T21:09:00Z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